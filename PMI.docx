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ADCE79" w14:textId="10091502" w:rsidR="00E21972" w:rsidRDefault="00E21972" w:rsidP="00E21972">
      <w:pPr>
        <w:suppressAutoHyphens/>
        <w:spacing w:before="480" w:after="120"/>
        <w:ind w:firstLine="0"/>
        <w:contextualSpacing w:val="0"/>
        <w:jc w:val="center"/>
        <w:rPr>
          <w:rFonts w:eastAsia="MS Mincho" w:cs="Arial"/>
          <w:b/>
          <w:caps/>
          <w:sz w:val="32"/>
        </w:rPr>
      </w:pPr>
    </w:p>
    <w:p w14:paraId="4777BA14" w14:textId="572A6EA0" w:rsidR="008F507C" w:rsidRDefault="008F507C" w:rsidP="00E21972">
      <w:pPr>
        <w:suppressAutoHyphens/>
        <w:spacing w:before="480" w:after="120"/>
        <w:ind w:firstLine="0"/>
        <w:contextualSpacing w:val="0"/>
        <w:jc w:val="center"/>
        <w:rPr>
          <w:rFonts w:eastAsia="MS Mincho" w:cs="Arial"/>
          <w:b/>
          <w:caps/>
          <w:sz w:val="32"/>
        </w:rPr>
      </w:pPr>
    </w:p>
    <w:p w14:paraId="11E2D668" w14:textId="464804EF" w:rsidR="008F507C" w:rsidRDefault="008F507C" w:rsidP="00E21972">
      <w:pPr>
        <w:suppressAutoHyphens/>
        <w:spacing w:before="480" w:after="120"/>
        <w:ind w:firstLine="0"/>
        <w:contextualSpacing w:val="0"/>
        <w:jc w:val="center"/>
        <w:rPr>
          <w:rFonts w:eastAsia="MS Mincho" w:cs="Arial"/>
          <w:b/>
          <w:caps/>
          <w:sz w:val="32"/>
        </w:rPr>
      </w:pPr>
    </w:p>
    <w:p w14:paraId="53F224A8" w14:textId="0B752716" w:rsidR="008F507C" w:rsidRDefault="008F507C" w:rsidP="00E21972">
      <w:pPr>
        <w:suppressAutoHyphens/>
        <w:spacing w:before="480" w:after="120"/>
        <w:ind w:firstLine="0"/>
        <w:contextualSpacing w:val="0"/>
        <w:jc w:val="center"/>
        <w:rPr>
          <w:rFonts w:eastAsia="MS Mincho" w:cs="Arial"/>
          <w:b/>
          <w:caps/>
          <w:sz w:val="32"/>
        </w:rPr>
      </w:pPr>
    </w:p>
    <w:p w14:paraId="2869399B" w14:textId="77777777" w:rsidR="008F507C" w:rsidRDefault="008F507C" w:rsidP="00E21972">
      <w:pPr>
        <w:suppressAutoHyphens/>
        <w:spacing w:before="480" w:after="120"/>
        <w:ind w:firstLine="0"/>
        <w:contextualSpacing w:val="0"/>
        <w:jc w:val="center"/>
        <w:rPr>
          <w:rFonts w:eastAsia="MS Mincho" w:cs="Arial"/>
          <w:b/>
          <w:caps/>
          <w:sz w:val="32"/>
        </w:rPr>
      </w:pPr>
    </w:p>
    <w:p w14:paraId="6A8E8185" w14:textId="77777777" w:rsidR="00E21972" w:rsidRDefault="00E21972" w:rsidP="00E21972">
      <w:pPr>
        <w:suppressAutoHyphens/>
        <w:spacing w:before="480" w:after="120"/>
        <w:ind w:firstLine="0"/>
        <w:contextualSpacing w:val="0"/>
        <w:jc w:val="center"/>
        <w:rPr>
          <w:rFonts w:eastAsia="MS Mincho" w:cs="Arial"/>
          <w:b/>
          <w:caps/>
          <w:sz w:val="32"/>
        </w:rPr>
      </w:pPr>
    </w:p>
    <w:p w14:paraId="109D3DB2" w14:textId="0F84CAFA" w:rsidR="00571F85" w:rsidRPr="008F507C" w:rsidRDefault="00E97E37" w:rsidP="00E21972">
      <w:pPr>
        <w:suppressAutoHyphens/>
        <w:spacing w:before="480" w:after="120"/>
        <w:ind w:firstLine="0"/>
        <w:contextualSpacing w:val="0"/>
        <w:jc w:val="center"/>
        <w:rPr>
          <w:rFonts w:eastAsia="MS Mincho" w:cs="Arial"/>
          <w:b/>
          <w:caps/>
          <w:sz w:val="32"/>
        </w:rPr>
      </w:pPr>
      <w:r>
        <w:rPr>
          <w:rFonts w:eastAsia="MS Mincho" w:cs="Arial"/>
          <w:b/>
          <w:caps/>
          <w:sz w:val="32"/>
        </w:rPr>
        <w:t>ПРограмма и методика иСпытаний</w:t>
      </w:r>
    </w:p>
    <w:p w14:paraId="4EED894F" w14:textId="681DE8D7" w:rsidR="00BA27F1" w:rsidRPr="008F507C" w:rsidRDefault="008F507C" w:rsidP="00BA27F1">
      <w:pPr>
        <w:ind w:firstLine="0"/>
        <w:jc w:val="center"/>
        <w:rPr>
          <w:rFonts w:cs="Times New Roman"/>
          <w:sz w:val="22"/>
          <w:u w:val="single"/>
        </w:rPr>
      </w:pPr>
      <w:r>
        <w:rPr>
          <w:rFonts w:eastAsia="Times New Roman" w:cs="Times New Roman"/>
          <w:color w:val="1F1F1F"/>
          <w:szCs w:val="24"/>
          <w:u w:val="single"/>
        </w:rPr>
        <w:t>Игра «Собери Паззл»</w:t>
      </w:r>
    </w:p>
    <w:p w14:paraId="7B54A216" w14:textId="09B96EF3" w:rsidR="00571F85" w:rsidRPr="00571F85" w:rsidRDefault="00571F85" w:rsidP="00571F85">
      <w:pPr>
        <w:suppressAutoHyphens/>
        <w:ind w:firstLine="0"/>
        <w:jc w:val="center"/>
        <w:rPr>
          <w:rFonts w:eastAsia="MS Mincho" w:cs="Arial"/>
          <w:u w:val="single"/>
        </w:rPr>
      </w:pPr>
      <w:r w:rsidRPr="00571F85">
        <w:rPr>
          <w:rFonts w:eastAsia="MS Mincho" w:cs="Arial"/>
          <w:u w:val="single"/>
        </w:rPr>
        <w:t xml:space="preserve"> </w:t>
      </w:r>
    </w:p>
    <w:p w14:paraId="78DB30AE" w14:textId="77777777" w:rsidR="00571F85" w:rsidRPr="00571F85" w:rsidRDefault="00571F85" w:rsidP="00571F85">
      <w:pPr>
        <w:suppressAutoHyphens/>
        <w:rPr>
          <w:rFonts w:eastAsia="MS Mincho" w:cs="Arial"/>
        </w:rPr>
      </w:pPr>
    </w:p>
    <w:p w14:paraId="0BE78BCF" w14:textId="77777777" w:rsidR="00571F85" w:rsidRPr="00571F85" w:rsidRDefault="00571F85" w:rsidP="00571F85">
      <w:pPr>
        <w:suppressAutoHyphens/>
        <w:rPr>
          <w:rFonts w:eastAsia="MS Mincho" w:cs="Arial"/>
        </w:rPr>
      </w:pPr>
    </w:p>
    <w:tbl>
      <w:tblPr>
        <w:tblW w:w="10170" w:type="dxa"/>
        <w:tblInd w:w="-318" w:type="dxa"/>
        <w:tblLayout w:type="fixed"/>
        <w:tblLook w:val="00A0" w:firstRow="1" w:lastRow="0" w:firstColumn="1" w:lastColumn="0" w:noHBand="0" w:noVBand="0"/>
      </w:tblPr>
      <w:tblGrid>
        <w:gridCol w:w="4819"/>
        <w:gridCol w:w="1134"/>
        <w:gridCol w:w="4217"/>
      </w:tblGrid>
      <w:tr w:rsidR="00571F85" w:rsidRPr="00571F85" w14:paraId="0B7B5D39" w14:textId="77777777" w:rsidTr="008F507C">
        <w:trPr>
          <w:trHeight w:val="420"/>
        </w:trPr>
        <w:tc>
          <w:tcPr>
            <w:tcW w:w="4819" w:type="dxa"/>
          </w:tcPr>
          <w:p w14:paraId="39956E23" w14:textId="77777777" w:rsidR="00571F85" w:rsidRPr="00571F85" w:rsidRDefault="00571F85" w:rsidP="00571F85">
            <w:pPr>
              <w:widowControl w:val="0"/>
              <w:suppressAutoHyphens/>
              <w:ind w:firstLine="0"/>
              <w:rPr>
                <w:rFonts w:eastAsia="MS Mincho" w:cs="Arial"/>
              </w:rPr>
            </w:pPr>
          </w:p>
        </w:tc>
        <w:tc>
          <w:tcPr>
            <w:tcW w:w="1134" w:type="dxa"/>
          </w:tcPr>
          <w:p w14:paraId="34AEFEE5" w14:textId="77777777" w:rsidR="00571F85" w:rsidRPr="00571F85" w:rsidRDefault="00571F85" w:rsidP="00571F85">
            <w:pPr>
              <w:widowControl w:val="0"/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</w:tcPr>
          <w:p w14:paraId="38756A4A" w14:textId="1745E19B" w:rsidR="00571F85" w:rsidRPr="00571F85" w:rsidRDefault="00571F85" w:rsidP="00571F85">
            <w:pPr>
              <w:widowControl w:val="0"/>
              <w:suppressAutoHyphens/>
              <w:ind w:firstLine="0"/>
              <w:rPr>
                <w:rFonts w:eastAsia="MS Mincho" w:cs="Arial"/>
              </w:rPr>
            </w:pPr>
          </w:p>
        </w:tc>
      </w:tr>
      <w:tr w:rsidR="00571F85" w:rsidRPr="00571F85" w14:paraId="21F11FFC" w14:textId="77777777" w:rsidTr="008F507C">
        <w:trPr>
          <w:trHeight w:val="1713"/>
        </w:trPr>
        <w:tc>
          <w:tcPr>
            <w:tcW w:w="4819" w:type="dxa"/>
          </w:tcPr>
          <w:p w14:paraId="16B3FA00" w14:textId="77777777" w:rsidR="00571F85" w:rsidRPr="00571F85" w:rsidRDefault="00571F85" w:rsidP="00571F85">
            <w:pPr>
              <w:widowControl w:val="0"/>
              <w:suppressAutoHyphens/>
              <w:ind w:firstLine="0"/>
              <w:rPr>
                <w:rFonts w:eastAsia="MS Mincho" w:cs="Arial"/>
              </w:rPr>
            </w:pPr>
          </w:p>
        </w:tc>
        <w:tc>
          <w:tcPr>
            <w:tcW w:w="1134" w:type="dxa"/>
          </w:tcPr>
          <w:p w14:paraId="118A7E83" w14:textId="77777777" w:rsidR="00571F85" w:rsidRPr="00571F85" w:rsidRDefault="00571F85" w:rsidP="00571F85">
            <w:pPr>
              <w:widowControl w:val="0"/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</w:tcPr>
          <w:p w14:paraId="6EFE0420" w14:textId="6EECA3BD" w:rsidR="00571F85" w:rsidRPr="00571F85" w:rsidRDefault="00571F85" w:rsidP="00571F85">
            <w:pPr>
              <w:widowControl w:val="0"/>
              <w:suppressAutoHyphens/>
              <w:ind w:firstLine="0"/>
              <w:rPr>
                <w:rFonts w:eastAsia="MS Mincho" w:cs="Arial"/>
              </w:rPr>
            </w:pPr>
          </w:p>
        </w:tc>
      </w:tr>
      <w:tr w:rsidR="00571F85" w:rsidRPr="00571F85" w14:paraId="310ACB5C" w14:textId="77777777" w:rsidTr="008F507C">
        <w:trPr>
          <w:trHeight w:val="420"/>
        </w:trPr>
        <w:tc>
          <w:tcPr>
            <w:tcW w:w="4819" w:type="dxa"/>
          </w:tcPr>
          <w:p w14:paraId="3A64D0CD" w14:textId="77777777" w:rsidR="00571F85" w:rsidRPr="00571F85" w:rsidRDefault="00571F85" w:rsidP="00571F85">
            <w:pPr>
              <w:widowControl w:val="0"/>
              <w:suppressAutoHyphens/>
              <w:ind w:firstLine="0"/>
              <w:rPr>
                <w:rFonts w:eastAsia="MS Mincho" w:cs="Arial"/>
              </w:rPr>
            </w:pPr>
          </w:p>
        </w:tc>
        <w:tc>
          <w:tcPr>
            <w:tcW w:w="1134" w:type="dxa"/>
          </w:tcPr>
          <w:p w14:paraId="48AB2289" w14:textId="77777777" w:rsidR="00571F85" w:rsidRPr="00571F85" w:rsidRDefault="00571F85" w:rsidP="00571F85">
            <w:pPr>
              <w:widowControl w:val="0"/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</w:tcPr>
          <w:p w14:paraId="6858C858" w14:textId="07527EDA" w:rsidR="00571F85" w:rsidRPr="00571F85" w:rsidRDefault="00571F85" w:rsidP="00571F85">
            <w:pPr>
              <w:widowControl w:val="0"/>
              <w:suppressAutoHyphens/>
              <w:ind w:firstLine="0"/>
              <w:rPr>
                <w:rFonts w:eastAsia="MS Mincho" w:cs="Arial"/>
              </w:rPr>
            </w:pPr>
          </w:p>
        </w:tc>
      </w:tr>
      <w:tr w:rsidR="00571F85" w:rsidRPr="00571F85" w14:paraId="6D858A21" w14:textId="77777777" w:rsidTr="008F507C">
        <w:trPr>
          <w:trHeight w:val="1713"/>
        </w:trPr>
        <w:tc>
          <w:tcPr>
            <w:tcW w:w="4819" w:type="dxa"/>
          </w:tcPr>
          <w:p w14:paraId="062857C6" w14:textId="77777777" w:rsidR="00571F85" w:rsidRPr="00571F85" w:rsidRDefault="00571F85" w:rsidP="00571F85">
            <w:pPr>
              <w:widowControl w:val="0"/>
              <w:suppressAutoHyphens/>
              <w:ind w:firstLine="0"/>
              <w:rPr>
                <w:rFonts w:eastAsia="MS Mincho" w:cs="Arial"/>
              </w:rPr>
            </w:pPr>
          </w:p>
        </w:tc>
        <w:tc>
          <w:tcPr>
            <w:tcW w:w="1134" w:type="dxa"/>
          </w:tcPr>
          <w:p w14:paraId="54BC081E" w14:textId="77777777" w:rsidR="00571F85" w:rsidRPr="00571F85" w:rsidRDefault="00571F85" w:rsidP="00571F85">
            <w:pPr>
              <w:widowControl w:val="0"/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</w:tcPr>
          <w:p w14:paraId="78BFB4BC" w14:textId="02D927F9" w:rsidR="00571F85" w:rsidRPr="00571F85" w:rsidRDefault="00571F85" w:rsidP="00571F85">
            <w:pPr>
              <w:widowControl w:val="0"/>
              <w:suppressAutoHyphens/>
              <w:ind w:firstLine="0"/>
              <w:rPr>
                <w:rFonts w:eastAsia="MS Mincho" w:cs="Arial"/>
              </w:rPr>
            </w:pPr>
          </w:p>
        </w:tc>
      </w:tr>
    </w:tbl>
    <w:p w14:paraId="3710FB51" w14:textId="77777777" w:rsidR="00571F85" w:rsidRPr="00571F85" w:rsidRDefault="00571F85" w:rsidP="00571F85">
      <w:pPr>
        <w:suppressAutoHyphens/>
        <w:rPr>
          <w:rFonts w:eastAsia="MS Mincho" w:cs="Arial"/>
        </w:rPr>
      </w:pPr>
    </w:p>
    <w:p w14:paraId="2186187C" w14:textId="77777777" w:rsidR="00571F85" w:rsidRPr="00571F85" w:rsidRDefault="00571F85" w:rsidP="00571F85">
      <w:pPr>
        <w:suppressAutoHyphens/>
        <w:rPr>
          <w:rFonts w:eastAsia="MS Mincho" w:cs="Arial"/>
        </w:rPr>
      </w:pPr>
    </w:p>
    <w:p w14:paraId="30662085" w14:textId="1A1964D0" w:rsidR="00571F85" w:rsidRPr="00571F85" w:rsidRDefault="00571F85" w:rsidP="00571F85">
      <w:pPr>
        <w:suppressAutoHyphens/>
        <w:ind w:firstLine="0"/>
        <w:jc w:val="center"/>
        <w:rPr>
          <w:rFonts w:eastAsia="MS Mincho" w:cs="Arial"/>
        </w:rPr>
      </w:pPr>
      <w:r w:rsidRPr="00571F85">
        <w:rPr>
          <w:rFonts w:eastAsia="MS Mincho" w:cs="Arial"/>
        </w:rPr>
        <w:t>202</w:t>
      </w:r>
      <w:r w:rsidR="00497E97">
        <w:rPr>
          <w:rFonts w:eastAsia="MS Mincho" w:cs="Arial"/>
        </w:rPr>
        <w:t>4</w:t>
      </w:r>
    </w:p>
    <w:p w14:paraId="15D082F6" w14:textId="77777777" w:rsidR="00990EAC" w:rsidRPr="00646136" w:rsidRDefault="00990EAC" w:rsidP="0013162A">
      <w:pPr>
        <w:jc w:val="center"/>
        <w:sectPr w:rsidR="00990EAC" w:rsidRPr="00646136">
          <w:pgSz w:w="11907" w:h="16840"/>
          <w:pgMar w:top="1134" w:right="851" w:bottom="1134" w:left="1418" w:header="720" w:footer="720" w:gutter="0"/>
          <w:cols w:space="720"/>
        </w:sectPr>
      </w:pPr>
    </w:p>
    <w:p w14:paraId="7B3CC18C" w14:textId="1BCDB04B" w:rsidR="00990EAC" w:rsidRDefault="00990EAC" w:rsidP="00A6518F">
      <w:pPr>
        <w:pStyle w:val="vguCContentName"/>
      </w:pPr>
      <w:r w:rsidRPr="00646136">
        <w:lastRenderedPageBreak/>
        <w:t>Содержание</w:t>
      </w:r>
    </w:p>
    <w:sdt>
      <w:sdtPr>
        <w:rPr>
          <w:rFonts w:ascii="Times New Roman" w:eastAsiaTheme="minorEastAsia" w:hAnsi="Times New Roman" w:cstheme="minorBidi"/>
          <w:color w:val="auto"/>
          <w:sz w:val="24"/>
          <w:szCs w:val="22"/>
        </w:rPr>
        <w:id w:val="-6711097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A769E9D" w14:textId="5C684F88" w:rsidR="00442256" w:rsidRDefault="00442256" w:rsidP="00F342E1">
          <w:pPr>
            <w:pStyle w:val="afb"/>
          </w:pPr>
        </w:p>
        <w:p w14:paraId="4AAE88B7" w14:textId="016F9062" w:rsidR="008F507C" w:rsidRDefault="00442256">
          <w:pPr>
            <w:pStyle w:val="12"/>
            <w:rPr>
              <w:rFonts w:asciiTheme="minorHAnsi" w:eastAsiaTheme="minorEastAsia" w:hAnsiTheme="minorHAnsi" w:cstheme="minorBidi"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3439951" w:history="1">
            <w:r w:rsidR="008F507C" w:rsidRPr="000118F8">
              <w:rPr>
                <w:rStyle w:val="a6"/>
              </w:rPr>
              <w:t>1</w:t>
            </w:r>
            <w:r w:rsidR="008F507C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8F507C" w:rsidRPr="000118F8">
              <w:rPr>
                <w:rStyle w:val="a6"/>
              </w:rPr>
              <w:t>Объект испытаний</w:t>
            </w:r>
            <w:r w:rsidR="008F507C">
              <w:rPr>
                <w:webHidden/>
              </w:rPr>
              <w:tab/>
            </w:r>
            <w:r w:rsidR="008F507C">
              <w:rPr>
                <w:webHidden/>
              </w:rPr>
              <w:fldChar w:fldCharType="begin"/>
            </w:r>
            <w:r w:rsidR="008F507C">
              <w:rPr>
                <w:webHidden/>
              </w:rPr>
              <w:instrText xml:space="preserve"> PAGEREF _Toc183439951 \h </w:instrText>
            </w:r>
            <w:r w:rsidR="008F507C">
              <w:rPr>
                <w:webHidden/>
              </w:rPr>
            </w:r>
            <w:r w:rsidR="008F507C">
              <w:rPr>
                <w:webHidden/>
              </w:rPr>
              <w:fldChar w:fldCharType="separate"/>
            </w:r>
            <w:r w:rsidR="008F507C">
              <w:rPr>
                <w:webHidden/>
              </w:rPr>
              <w:t>2</w:t>
            </w:r>
            <w:r w:rsidR="008F507C">
              <w:rPr>
                <w:webHidden/>
              </w:rPr>
              <w:fldChar w:fldCharType="end"/>
            </w:r>
          </w:hyperlink>
        </w:p>
        <w:p w14:paraId="24BFC45A" w14:textId="0EA4AC5F" w:rsidR="008F507C" w:rsidRDefault="008F507C">
          <w:pPr>
            <w:pStyle w:val="12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83439952" w:history="1">
            <w:r w:rsidRPr="000118F8">
              <w:rPr>
                <w:rStyle w:val="a6"/>
              </w:rPr>
              <w:t>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0118F8">
              <w:rPr>
                <w:rStyle w:val="a6"/>
              </w:rPr>
              <w:t>Цель испытаний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_Toc183439952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BDC6B70" w14:textId="59CBADC1" w:rsidR="008F507C" w:rsidRDefault="008F507C">
          <w:pPr>
            <w:pStyle w:val="12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83439953" w:history="1">
            <w:r w:rsidRPr="000118F8">
              <w:rPr>
                <w:rStyle w:val="a6"/>
              </w:rPr>
              <w:t>3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0118F8">
              <w:rPr>
                <w:rStyle w:val="a6"/>
              </w:rPr>
              <w:t>Требования к игре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_Toc183439953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0212911E" w14:textId="12B9E69E" w:rsidR="008F507C" w:rsidRDefault="008F507C">
          <w:pPr>
            <w:pStyle w:val="12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83439954" w:history="1">
            <w:r w:rsidRPr="000118F8">
              <w:rPr>
                <w:rStyle w:val="a6"/>
              </w:rPr>
              <w:t>4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0118F8">
              <w:rPr>
                <w:rStyle w:val="a6"/>
              </w:rPr>
              <w:t>Требования к программной документации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_Toc183439954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D55CEE4" w14:textId="1ABECF23" w:rsidR="008F507C" w:rsidRDefault="008F507C">
          <w:pPr>
            <w:pStyle w:val="12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83439955" w:history="1">
            <w:r w:rsidRPr="000118F8">
              <w:rPr>
                <w:rStyle w:val="a6"/>
              </w:rPr>
              <w:t>5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0118F8">
              <w:rPr>
                <w:rStyle w:val="a6"/>
              </w:rPr>
              <w:t>Проведение тестирования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_Toc183439955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7FEED3FF" w14:textId="3913FE83" w:rsidR="008F507C" w:rsidRDefault="008F507C">
          <w:pPr>
            <w:pStyle w:val="12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83439956" w:history="1">
            <w:r w:rsidRPr="000118F8">
              <w:rPr>
                <w:rStyle w:val="a6"/>
              </w:rPr>
              <w:t>6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0118F8">
              <w:rPr>
                <w:rStyle w:val="a6"/>
              </w:rPr>
              <w:t>Методика проведения испытаний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_Toc183439956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0847E64F" w14:textId="689A015C" w:rsidR="008F507C" w:rsidRDefault="008F507C">
          <w:pPr>
            <w:pStyle w:val="12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83439957" w:history="1">
            <w:r w:rsidRPr="000118F8">
              <w:rPr>
                <w:rStyle w:val="a6"/>
              </w:rPr>
              <w:t>7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0118F8">
              <w:rPr>
                <w:rStyle w:val="a6"/>
              </w:rPr>
              <w:t>Требования по испытаниям программных средств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_Toc183439957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495B242A" w14:textId="4E90749F" w:rsidR="008F507C" w:rsidRDefault="008F507C">
          <w:pPr>
            <w:pStyle w:val="12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83439958" w:history="1">
            <w:r w:rsidRPr="000118F8">
              <w:rPr>
                <w:rStyle w:val="a6"/>
              </w:rPr>
              <w:t>8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0118F8">
              <w:rPr>
                <w:rStyle w:val="a6"/>
              </w:rPr>
              <w:t>Перечень работ, проводимых после завершения испытаний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_Toc183439958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48873354" w14:textId="1DCD8114" w:rsidR="008F507C" w:rsidRDefault="008F507C">
          <w:pPr>
            <w:pStyle w:val="12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83439959" w:history="1">
            <w:r w:rsidRPr="000118F8">
              <w:rPr>
                <w:rStyle w:val="a6"/>
              </w:rPr>
              <w:t>9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0118F8">
              <w:rPr>
                <w:rStyle w:val="a6"/>
              </w:rPr>
              <w:t>Метрологическое обеспечение испытаний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_Toc183439959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05C8EFB7" w14:textId="734C892F" w:rsidR="008F507C" w:rsidRDefault="008F507C">
          <w:pPr>
            <w:pStyle w:val="12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83439960" w:history="1">
            <w:r w:rsidRPr="000118F8">
              <w:rPr>
                <w:rStyle w:val="a6"/>
              </w:rPr>
              <w:t>10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0118F8">
              <w:rPr>
                <w:rStyle w:val="a6"/>
              </w:rPr>
              <w:t>Отчетность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_Toc183439960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4DB9FE6F" w14:textId="08A0FCED" w:rsidR="005A4E60" w:rsidRPr="0006528E" w:rsidRDefault="00442256" w:rsidP="003E5807">
          <w:pPr>
            <w:ind w:firstLine="0"/>
          </w:pPr>
          <w:r>
            <w:rPr>
              <w:b/>
              <w:bCs/>
            </w:rPr>
            <w:fldChar w:fldCharType="end"/>
          </w:r>
        </w:p>
      </w:sdtContent>
    </w:sdt>
    <w:p w14:paraId="1EECD698" w14:textId="5CC2608B" w:rsidR="001C3F67" w:rsidRPr="001C51D6" w:rsidRDefault="001C3F67">
      <w:pPr>
        <w:spacing w:before="0" w:after="200" w:line="276" w:lineRule="auto"/>
        <w:ind w:firstLine="0"/>
        <w:contextualSpacing w:val="0"/>
        <w:jc w:val="left"/>
        <w:rPr>
          <w:rFonts w:eastAsia="Calibri" w:cs="Times New Roman"/>
          <w:b/>
          <w:bCs/>
          <w:color w:val="1F1F1F"/>
          <w:szCs w:val="24"/>
          <w:shd w:val="clear" w:color="auto" w:fill="FFFFFF"/>
          <w:lang w:val="en-US"/>
        </w:rPr>
      </w:pPr>
      <w:bookmarkStart w:id="0" w:name="_Hlk128749851"/>
    </w:p>
    <w:p w14:paraId="7C6F94DF" w14:textId="2A8DEBA1" w:rsidR="001C3F67" w:rsidRDefault="001C3F67" w:rsidP="00F342E1">
      <w:pPr>
        <w:pStyle w:val="1"/>
      </w:pPr>
      <w:bookmarkStart w:id="1" w:name="_Toc183439951"/>
      <w:r>
        <w:lastRenderedPageBreak/>
        <w:t>Об</w:t>
      </w:r>
      <w:r w:rsidR="00A849D6">
        <w:t>ъект испытаний</w:t>
      </w:r>
      <w:bookmarkEnd w:id="1"/>
      <w:r w:rsidR="00A849D6">
        <w:t xml:space="preserve"> </w:t>
      </w:r>
    </w:p>
    <w:p w14:paraId="76CC18AA" w14:textId="7AECB7B4" w:rsidR="00A849D6" w:rsidRDefault="00A849D6" w:rsidP="001C51D6">
      <w:r>
        <w:t xml:space="preserve">Объектом испытания </w:t>
      </w:r>
      <w:r w:rsidR="001C51D6">
        <w:t>является и</w:t>
      </w:r>
      <w:r w:rsidR="001C51D6">
        <w:t>гра “Собери паззл”</w:t>
      </w:r>
      <w:r w:rsidR="001C51D6">
        <w:t>. Она</w:t>
      </w:r>
      <w:r w:rsidR="001C51D6">
        <w:t xml:space="preserve"> представляет собой интерактивное приложение, позволяющее пользователям загружать изображения и собирать из них паззлы. Программа включает в себя удобный интерфейс для загрузки изображений и механизмы для их разбивки на части, а также предлагает различные уровни сложности для пользователей.</w:t>
      </w:r>
      <w:r w:rsidR="001C51D6" w:rsidRPr="001C51D6">
        <w:t xml:space="preserve"> </w:t>
      </w:r>
      <w:r w:rsidR="001C51D6">
        <w:t>Основная цель системы — создать развлекательно-образовательную платформу, которая способствует развитию логического мышления, моторики и внимания у пользователей всех возрастов, а также предоставляет возможность весело проводить время, занимаясь сборкой паззлов.</w:t>
      </w:r>
    </w:p>
    <w:p w14:paraId="1737ABBC" w14:textId="0EDBEA47" w:rsidR="00A849D6" w:rsidRDefault="00A849D6" w:rsidP="00F342E1">
      <w:pPr>
        <w:pStyle w:val="1"/>
      </w:pPr>
      <w:bookmarkStart w:id="2" w:name="_Toc183439952"/>
      <w:r>
        <w:lastRenderedPageBreak/>
        <w:t>Цель испытаний</w:t>
      </w:r>
      <w:bookmarkEnd w:id="2"/>
      <w:r>
        <w:t xml:space="preserve"> </w:t>
      </w:r>
    </w:p>
    <w:p w14:paraId="0BFDD48D" w14:textId="697773A2" w:rsidR="00A849D6" w:rsidRDefault="001C51D6" w:rsidP="00A849D6">
      <w:r w:rsidRPr="001C51D6">
        <w:t xml:space="preserve">Целью испытаний </w:t>
      </w:r>
      <w:r>
        <w:t xml:space="preserve">игры </w:t>
      </w:r>
      <w:r w:rsidRPr="001C51D6">
        <w:t xml:space="preserve">является проверка </w:t>
      </w:r>
      <w:r>
        <w:t>её</w:t>
      </w:r>
      <w:r w:rsidRPr="001C51D6">
        <w:t xml:space="preserve"> функциональности, соответствия установленным требованиям, а также стабильности и надежности в рамках платформы для сборки паззлов. Испытания направлены на выявление и устранение ошибок, проверку корректности выполнения игровых процессов и обеспечение соответствия игры требованиям пользователей, для которых она предназначена.</w:t>
      </w:r>
    </w:p>
    <w:p w14:paraId="27824C5A" w14:textId="5F7CC71C" w:rsidR="00A849D6" w:rsidRDefault="00A849D6" w:rsidP="00F342E1">
      <w:pPr>
        <w:pStyle w:val="1"/>
      </w:pPr>
      <w:bookmarkStart w:id="3" w:name="_Toc183439953"/>
      <w:r>
        <w:lastRenderedPageBreak/>
        <w:t xml:space="preserve">Требования к </w:t>
      </w:r>
      <w:r w:rsidR="001C51D6">
        <w:t>игре</w:t>
      </w:r>
      <w:bookmarkEnd w:id="3"/>
      <w:r>
        <w:t xml:space="preserve"> </w:t>
      </w:r>
    </w:p>
    <w:p w14:paraId="6C084299" w14:textId="0D04C831" w:rsidR="001C51D6" w:rsidRDefault="001C51D6" w:rsidP="001C51D6">
      <w:pPr>
        <w:pStyle w:val="a0"/>
        <w:tabs>
          <w:tab w:val="left" w:pos="1418"/>
        </w:tabs>
        <w:ind w:left="851" w:firstLine="0"/>
      </w:pPr>
      <w:r>
        <w:t>Загрузка изображений</w:t>
      </w:r>
    </w:p>
    <w:p w14:paraId="13EFC88B" w14:textId="77777777" w:rsidR="001C51D6" w:rsidRDefault="001C51D6" w:rsidP="001C51D6">
      <w:pPr>
        <w:tabs>
          <w:tab w:val="left" w:pos="1418"/>
        </w:tabs>
        <w:ind w:left="851" w:firstLine="0"/>
      </w:pPr>
      <w:r>
        <w:t>Игра должна поддерживать загрузку изображений в форматах PNG, JPG, JPEG и BMP с использованием диалогового окна для выбора файла.</w:t>
      </w:r>
    </w:p>
    <w:p w14:paraId="70ED31C4" w14:textId="56F9168A" w:rsidR="001C51D6" w:rsidRDefault="001C51D6" w:rsidP="001C51D6">
      <w:pPr>
        <w:pStyle w:val="a0"/>
        <w:tabs>
          <w:tab w:val="left" w:pos="1418"/>
        </w:tabs>
        <w:ind w:left="851" w:firstLine="0"/>
      </w:pPr>
      <w:r>
        <w:t>Разделение изображения на кусочки</w:t>
      </w:r>
    </w:p>
    <w:p w14:paraId="1ADAF9E8" w14:textId="2FF5C354" w:rsidR="001C51D6" w:rsidRDefault="001C51D6" w:rsidP="001C51D6">
      <w:pPr>
        <w:tabs>
          <w:tab w:val="left" w:pos="1418"/>
        </w:tabs>
        <w:ind w:left="851" w:firstLine="0"/>
      </w:pPr>
      <w:r>
        <w:t>Загруженное изображение автоматически разбивается на 9 равных кусочков (3x3) для последующей сборки.</w:t>
      </w:r>
      <w:r>
        <w:t xml:space="preserve"> </w:t>
      </w:r>
      <w:r>
        <w:t>Каждый кусочек должен сохранять массу исходных деталей для удобного узора.</w:t>
      </w:r>
    </w:p>
    <w:p w14:paraId="5DB1F812" w14:textId="58FC5B43" w:rsidR="001C51D6" w:rsidRDefault="001C51D6" w:rsidP="001C51D6">
      <w:pPr>
        <w:pStyle w:val="a0"/>
        <w:tabs>
          <w:tab w:val="left" w:pos="1418"/>
        </w:tabs>
        <w:ind w:left="851" w:firstLine="0"/>
      </w:pPr>
      <w:r>
        <w:t xml:space="preserve">Перетаскивание кусочков </w:t>
      </w:r>
      <w:proofErr w:type="spellStart"/>
      <w:r>
        <w:t>пазла</w:t>
      </w:r>
      <w:proofErr w:type="spellEnd"/>
    </w:p>
    <w:p w14:paraId="3C9920AF" w14:textId="631B2353" w:rsidR="001C51D6" w:rsidRDefault="001C51D6" w:rsidP="001C51D6">
      <w:pPr>
        <w:tabs>
          <w:tab w:val="left" w:pos="1418"/>
        </w:tabs>
        <w:ind w:left="851" w:firstLine="0"/>
      </w:pPr>
      <w:r>
        <w:t xml:space="preserve">Игрок должен иметь возможность перетаскивать кусочки </w:t>
      </w:r>
      <w:proofErr w:type="spellStart"/>
      <w:r>
        <w:t>пазла</w:t>
      </w:r>
      <w:proofErr w:type="spellEnd"/>
      <w:r>
        <w:t xml:space="preserve"> из панели с кусочками в область сборки, используя мышь.</w:t>
      </w:r>
      <w:r>
        <w:t xml:space="preserve"> </w:t>
      </w:r>
      <w:r>
        <w:t>При перетаскивании кусочек должен визуально следовать за курсором с правильным смещением.</w:t>
      </w:r>
    </w:p>
    <w:p w14:paraId="5987BA01" w14:textId="3B281C83" w:rsidR="001C51D6" w:rsidRDefault="001C51D6" w:rsidP="001C51D6">
      <w:pPr>
        <w:pStyle w:val="a0"/>
        <w:tabs>
          <w:tab w:val="left" w:pos="1418"/>
        </w:tabs>
        <w:ind w:left="851" w:firstLine="0"/>
      </w:pPr>
      <w:r>
        <w:t>Замещение кусочков</w:t>
      </w:r>
    </w:p>
    <w:p w14:paraId="2720137B" w14:textId="74E5A3D0" w:rsidR="001C51D6" w:rsidRDefault="001C51D6" w:rsidP="001C51D6">
      <w:pPr>
        <w:tabs>
          <w:tab w:val="left" w:pos="1418"/>
        </w:tabs>
        <w:ind w:left="851" w:firstLine="0"/>
      </w:pPr>
      <w:r>
        <w:t>Игрок может помещать кусочки в правильные места. Если кусочек помещен в верное место, он фиксируется на этом месте.</w:t>
      </w:r>
      <w:r>
        <w:t xml:space="preserve"> </w:t>
      </w:r>
      <w:r>
        <w:t>Если кусочек помещен не в то место, он должен оставаться в области сборки до тех пор, пока не будет правильно установлен.</w:t>
      </w:r>
    </w:p>
    <w:p w14:paraId="14981E84" w14:textId="7056EB4E" w:rsidR="001C51D6" w:rsidRDefault="001C51D6" w:rsidP="001C51D6">
      <w:pPr>
        <w:pStyle w:val="a0"/>
        <w:tabs>
          <w:tab w:val="left" w:pos="1418"/>
        </w:tabs>
        <w:ind w:left="851" w:firstLine="0"/>
      </w:pPr>
      <w:r>
        <w:t>Отображение состояния игры</w:t>
      </w:r>
    </w:p>
    <w:p w14:paraId="26F1E5E8" w14:textId="61FD97E6" w:rsidR="001C51D6" w:rsidRDefault="001C51D6" w:rsidP="001C51D6">
      <w:pPr>
        <w:tabs>
          <w:tab w:val="left" w:pos="1418"/>
        </w:tabs>
        <w:ind w:left="851" w:firstLine="0"/>
      </w:pPr>
      <w:r>
        <w:t xml:space="preserve">При правильной сборке всех кусочков </w:t>
      </w:r>
      <w:proofErr w:type="spellStart"/>
      <w:r>
        <w:t>пазла</w:t>
      </w:r>
      <w:proofErr w:type="spellEnd"/>
      <w:r>
        <w:t xml:space="preserve"> пользователю должно выводиться сообщение с поздравлением о завершении игры.</w:t>
      </w:r>
      <w:r>
        <w:t xml:space="preserve"> </w:t>
      </w:r>
      <w:r>
        <w:t>После завершения пользователю предлагается начать новую игру через соответствующее сообщение.</w:t>
      </w:r>
    </w:p>
    <w:p w14:paraId="290DBB31" w14:textId="4D148F6F" w:rsidR="001C51D6" w:rsidRDefault="001C51D6" w:rsidP="001C51D6">
      <w:pPr>
        <w:pStyle w:val="a0"/>
        <w:tabs>
          <w:tab w:val="left" w:pos="1418"/>
        </w:tabs>
        <w:ind w:left="851" w:firstLine="0"/>
      </w:pPr>
      <w:r>
        <w:t>Удаление кусочков</w:t>
      </w:r>
    </w:p>
    <w:p w14:paraId="0ED30C56" w14:textId="77777777" w:rsidR="001C51D6" w:rsidRDefault="001C51D6" w:rsidP="001C51D6">
      <w:pPr>
        <w:tabs>
          <w:tab w:val="left" w:pos="1418"/>
        </w:tabs>
        <w:ind w:left="851" w:firstLine="0"/>
      </w:pPr>
      <w:r>
        <w:t>Игрок может удалить выбранный кусочек из области сборки, щелкнув по нему мышью, что позволит вернуть его в панель с кусочками.</w:t>
      </w:r>
    </w:p>
    <w:p w14:paraId="44035B8B" w14:textId="77777777" w:rsidR="0045096C" w:rsidRDefault="0045096C" w:rsidP="0045096C">
      <w:pPr>
        <w:pStyle w:val="a0"/>
        <w:numPr>
          <w:ilvl w:val="0"/>
          <w:numId w:val="0"/>
        </w:numPr>
        <w:tabs>
          <w:tab w:val="clear" w:pos="1276"/>
          <w:tab w:val="left" w:pos="1418"/>
        </w:tabs>
        <w:ind w:left="851"/>
      </w:pPr>
    </w:p>
    <w:p w14:paraId="2E59A540" w14:textId="4740E4FF" w:rsidR="0045096C" w:rsidRDefault="0045096C" w:rsidP="00F342E1">
      <w:pPr>
        <w:pStyle w:val="1"/>
      </w:pPr>
      <w:bookmarkStart w:id="4" w:name="_Toc183439954"/>
      <w:r>
        <w:lastRenderedPageBreak/>
        <w:t>Требования к программной документации</w:t>
      </w:r>
      <w:bookmarkEnd w:id="4"/>
      <w:r>
        <w:t xml:space="preserve"> </w:t>
      </w:r>
    </w:p>
    <w:p w14:paraId="1D3FA996" w14:textId="7324A89F" w:rsidR="0045096C" w:rsidRDefault="0045096C" w:rsidP="001C4E74">
      <w:pPr>
        <w:tabs>
          <w:tab w:val="left" w:pos="1418"/>
        </w:tabs>
        <w:ind w:firstLine="709"/>
      </w:pPr>
      <w:r>
        <w:t>К моменту тестирования должны быть подготовлены следующие документы:</w:t>
      </w:r>
    </w:p>
    <w:p w14:paraId="41F000E3" w14:textId="50358D78" w:rsidR="001C4E74" w:rsidRPr="001C4E74" w:rsidRDefault="001C4E74" w:rsidP="001C4E74">
      <w:pPr>
        <w:pStyle w:val="a0"/>
        <w:numPr>
          <w:ilvl w:val="0"/>
          <w:numId w:val="22"/>
        </w:numPr>
        <w:ind w:left="0" w:firstLine="709"/>
        <w:contextualSpacing w:val="0"/>
        <w:jc w:val="left"/>
        <w:rPr>
          <w:rFonts w:eastAsia="Times New Roman" w:cs="Times New Roman"/>
          <w:szCs w:val="24"/>
        </w:rPr>
      </w:pPr>
      <w:r w:rsidRPr="001C4E74">
        <w:rPr>
          <w:rFonts w:eastAsia="Times New Roman" w:cs="Times New Roman"/>
          <w:szCs w:val="24"/>
        </w:rPr>
        <w:t>Техническое задание</w:t>
      </w:r>
      <w:r>
        <w:rPr>
          <w:rFonts w:eastAsia="Times New Roman" w:cs="Times New Roman"/>
          <w:szCs w:val="24"/>
          <w:lang w:val="en-US"/>
        </w:rPr>
        <w:t>;</w:t>
      </w:r>
    </w:p>
    <w:p w14:paraId="2F5EE832" w14:textId="31812058" w:rsidR="001C4E74" w:rsidRPr="001C4E74" w:rsidRDefault="001C4E74" w:rsidP="001C4E74">
      <w:pPr>
        <w:pStyle w:val="a0"/>
        <w:numPr>
          <w:ilvl w:val="0"/>
          <w:numId w:val="22"/>
        </w:numPr>
        <w:ind w:left="0" w:firstLine="709"/>
        <w:contextualSpacing w:val="0"/>
        <w:jc w:val="left"/>
        <w:rPr>
          <w:rFonts w:eastAsia="Times New Roman" w:cs="Times New Roman"/>
          <w:szCs w:val="24"/>
        </w:rPr>
      </w:pPr>
      <w:r w:rsidRPr="001C4E74">
        <w:rPr>
          <w:rFonts w:eastAsia="Times New Roman" w:cs="Times New Roman"/>
          <w:szCs w:val="24"/>
        </w:rPr>
        <w:t>Руководство пользователя</w:t>
      </w:r>
      <w:r>
        <w:rPr>
          <w:rFonts w:eastAsia="Times New Roman" w:cs="Times New Roman"/>
          <w:szCs w:val="24"/>
          <w:lang w:val="en-US"/>
        </w:rPr>
        <w:t>;</w:t>
      </w:r>
      <w:r w:rsidRPr="001C4E74">
        <w:rPr>
          <w:rFonts w:eastAsia="Times New Roman" w:cs="Times New Roman"/>
          <w:szCs w:val="24"/>
        </w:rPr>
        <w:t xml:space="preserve"> </w:t>
      </w:r>
    </w:p>
    <w:p w14:paraId="4F1D0E22" w14:textId="77777777" w:rsidR="001C4E74" w:rsidRPr="001C4E74" w:rsidRDefault="001C4E74" w:rsidP="001C4E74">
      <w:pPr>
        <w:pStyle w:val="a0"/>
        <w:numPr>
          <w:ilvl w:val="0"/>
          <w:numId w:val="22"/>
        </w:numPr>
        <w:tabs>
          <w:tab w:val="left" w:pos="1418"/>
        </w:tabs>
        <w:ind w:left="0" w:firstLine="709"/>
      </w:pPr>
      <w:r w:rsidRPr="001C4E74">
        <w:rPr>
          <w:rFonts w:eastAsia="Times New Roman" w:cs="Times New Roman"/>
          <w:szCs w:val="24"/>
        </w:rPr>
        <w:t>Руководство программиста</w:t>
      </w:r>
      <w:r>
        <w:rPr>
          <w:rFonts w:eastAsia="Times New Roman" w:cs="Times New Roman"/>
          <w:szCs w:val="24"/>
          <w:lang w:val="en-US"/>
        </w:rPr>
        <w:t>:</w:t>
      </w:r>
    </w:p>
    <w:p w14:paraId="4861E895" w14:textId="77777777" w:rsidR="001C4E74" w:rsidRDefault="001C4E74" w:rsidP="001C4E74">
      <w:pPr>
        <w:tabs>
          <w:tab w:val="left" w:pos="1418"/>
        </w:tabs>
        <w:rPr>
          <w:rFonts w:eastAsia="Times New Roman" w:cs="Times New Roman"/>
          <w:szCs w:val="24"/>
        </w:rPr>
      </w:pPr>
    </w:p>
    <w:p w14:paraId="668EE897" w14:textId="77777777" w:rsidR="001C4E74" w:rsidRDefault="001C4E74" w:rsidP="001C4E74">
      <w:pPr>
        <w:tabs>
          <w:tab w:val="left" w:pos="1418"/>
        </w:tabs>
        <w:rPr>
          <w:rFonts w:eastAsia="Times New Roman" w:cs="Times New Roman"/>
          <w:szCs w:val="24"/>
        </w:rPr>
      </w:pPr>
    </w:p>
    <w:p w14:paraId="6A1F7782" w14:textId="7D1BD533" w:rsidR="001C4E74" w:rsidRDefault="001C4E74" w:rsidP="00F342E1">
      <w:pPr>
        <w:pStyle w:val="1"/>
      </w:pPr>
      <w:r w:rsidRPr="001C4E74">
        <w:rPr>
          <w:rFonts w:eastAsia="Times New Roman"/>
        </w:rPr>
        <w:lastRenderedPageBreak/>
        <w:t xml:space="preserve"> </w:t>
      </w:r>
      <w:bookmarkStart w:id="5" w:name="_Toc183439955"/>
      <w:r w:rsidR="007D6654">
        <w:t>Проведение</w:t>
      </w:r>
      <w:r w:rsidR="001C51D6">
        <w:t xml:space="preserve"> тестирования</w:t>
      </w:r>
      <w:bookmarkEnd w:id="5"/>
      <w:r>
        <w:t xml:space="preserve"> </w:t>
      </w:r>
    </w:p>
    <w:p w14:paraId="07EA1BB6" w14:textId="77777777" w:rsidR="007D6654" w:rsidRDefault="007D6654" w:rsidP="007D6654">
      <w:pPr>
        <w:pStyle w:val="a0"/>
        <w:numPr>
          <w:ilvl w:val="0"/>
          <w:numId w:val="0"/>
        </w:numPr>
        <w:tabs>
          <w:tab w:val="left" w:pos="1418"/>
        </w:tabs>
        <w:ind w:left="709"/>
      </w:pPr>
      <w:r>
        <w:t>Для проведения тестирования необходимо:</w:t>
      </w:r>
    </w:p>
    <w:p w14:paraId="3B35C812" w14:textId="77777777" w:rsidR="007D6654" w:rsidRDefault="007D6654" w:rsidP="007D6654">
      <w:pPr>
        <w:pStyle w:val="a0"/>
        <w:tabs>
          <w:tab w:val="left" w:pos="1418"/>
        </w:tabs>
        <w:ind w:left="709" w:firstLine="0"/>
      </w:pPr>
      <w:r>
        <w:t>Персональный компьютер с установленной ОС Windows 10 или выше и достаточно свободного пространства на диске для установки приложений.</w:t>
      </w:r>
    </w:p>
    <w:p w14:paraId="194921CC" w14:textId="7DE65021" w:rsidR="007D6654" w:rsidRDefault="007D6654" w:rsidP="007D6654">
      <w:pPr>
        <w:pStyle w:val="a0"/>
        <w:tabs>
          <w:tab w:val="left" w:pos="1418"/>
        </w:tabs>
        <w:ind w:left="709" w:firstLine="0"/>
      </w:pPr>
      <w:r>
        <w:t>Установленная версия приложения "Собери паззл"</w:t>
      </w:r>
      <w:r>
        <w:t>.</w:t>
      </w:r>
    </w:p>
    <w:p w14:paraId="25A25EFC" w14:textId="77777777" w:rsidR="007D6654" w:rsidRDefault="007D6654" w:rsidP="007D6654">
      <w:pPr>
        <w:pStyle w:val="a0"/>
        <w:tabs>
          <w:tab w:val="left" w:pos="1418"/>
        </w:tabs>
        <w:ind w:left="709" w:firstLine="0"/>
      </w:pPr>
      <w:r>
        <w:t>Набор тестовых изображений в файлах форматов PNG, JPG, JPEG, BMP.</w:t>
      </w:r>
    </w:p>
    <w:p w14:paraId="6122B526" w14:textId="77777777" w:rsidR="007D6654" w:rsidRDefault="007D6654" w:rsidP="007D6654">
      <w:pPr>
        <w:pStyle w:val="a0"/>
        <w:numPr>
          <w:ilvl w:val="0"/>
          <w:numId w:val="0"/>
        </w:numPr>
        <w:tabs>
          <w:tab w:val="left" w:pos="1418"/>
        </w:tabs>
        <w:ind w:left="709"/>
      </w:pPr>
      <w:r>
        <w:t>Тестирование включает следующие этапы:</w:t>
      </w:r>
    </w:p>
    <w:p w14:paraId="0B8C5736" w14:textId="77777777" w:rsidR="007D6654" w:rsidRDefault="007D6654" w:rsidP="007D6654">
      <w:pPr>
        <w:pStyle w:val="a0"/>
        <w:tabs>
          <w:tab w:val="left" w:pos="1418"/>
        </w:tabs>
        <w:ind w:left="709" w:firstLine="0"/>
      </w:pPr>
      <w:r>
        <w:t>Тестирование загрузки изображений: Проверка корректной работы функции загрузки изображений из файловой системы, включая поддержку различных форматов и отображение загруженного изображения.</w:t>
      </w:r>
    </w:p>
    <w:p w14:paraId="21FA7561" w14:textId="77777777" w:rsidR="007D6654" w:rsidRDefault="007D6654" w:rsidP="007D6654">
      <w:pPr>
        <w:pStyle w:val="a0"/>
        <w:tabs>
          <w:tab w:val="left" w:pos="1418"/>
        </w:tabs>
        <w:ind w:left="709" w:firstLine="0"/>
      </w:pPr>
      <w:r>
        <w:t>Тестирование разделения изображения на кусочки: Проверка того, что загруженное изображение корректно разбивается на 9 равных кусочков (3x3) и отображается в области сборки.</w:t>
      </w:r>
    </w:p>
    <w:p w14:paraId="2075DE03" w14:textId="77777777" w:rsidR="007D6654" w:rsidRDefault="007D6654" w:rsidP="007D6654">
      <w:pPr>
        <w:pStyle w:val="a0"/>
        <w:tabs>
          <w:tab w:val="left" w:pos="1418"/>
        </w:tabs>
        <w:ind w:left="709" w:firstLine="0"/>
      </w:pPr>
      <w:r>
        <w:t xml:space="preserve">Тестирование перетаскивания кусочков </w:t>
      </w:r>
      <w:proofErr w:type="spellStart"/>
      <w:r>
        <w:t>пазла</w:t>
      </w:r>
      <w:proofErr w:type="spellEnd"/>
      <w:r>
        <w:t>: Проверка функциональности перетаскивания кусочков из панели в область сборки, включая корректное отображение кусочка во время перетаскивания.</w:t>
      </w:r>
    </w:p>
    <w:p w14:paraId="64D2CF69" w14:textId="77777777" w:rsidR="007D6654" w:rsidRDefault="007D6654" w:rsidP="007D6654">
      <w:pPr>
        <w:pStyle w:val="a0"/>
        <w:tabs>
          <w:tab w:val="left" w:pos="1418"/>
        </w:tabs>
        <w:ind w:left="709" w:firstLine="0"/>
      </w:pPr>
      <w:r>
        <w:t>Тестирование замещения кусочков: Проверка, что кусочки фиксируются на своих местах при правильном размещении и остаются доступными для перемещения при неправильном размещении.</w:t>
      </w:r>
    </w:p>
    <w:p w14:paraId="066BE370" w14:textId="77777777" w:rsidR="007D6654" w:rsidRDefault="007D6654" w:rsidP="007D6654">
      <w:pPr>
        <w:pStyle w:val="a0"/>
        <w:tabs>
          <w:tab w:val="left" w:pos="1418"/>
        </w:tabs>
        <w:ind w:left="709" w:firstLine="0"/>
      </w:pPr>
      <w:r>
        <w:t>Тестирование сообщения о завершении игры: Проверка отображения сообщения о завершении игры с предложением начать заново при сборке всех кусочков.</w:t>
      </w:r>
    </w:p>
    <w:p w14:paraId="7400EF90" w14:textId="77777777" w:rsidR="007D6654" w:rsidRDefault="007D6654" w:rsidP="007D6654">
      <w:pPr>
        <w:pStyle w:val="a0"/>
        <w:tabs>
          <w:tab w:val="left" w:pos="1418"/>
        </w:tabs>
        <w:ind w:left="709" w:firstLine="0"/>
      </w:pPr>
      <w:r>
        <w:t>Тестирование функциональности меню: Проверка корректной работы всех пунктов меню, включая открытие изображений, выход из игры и перезапуск игры.</w:t>
      </w:r>
    </w:p>
    <w:p w14:paraId="62F36A23" w14:textId="77777777" w:rsidR="007D6654" w:rsidRDefault="007D6654" w:rsidP="007D6654">
      <w:pPr>
        <w:pStyle w:val="a0"/>
        <w:tabs>
          <w:tab w:val="left" w:pos="1418"/>
        </w:tabs>
        <w:ind w:left="709" w:firstLine="0"/>
      </w:pPr>
      <w:r>
        <w:t>Тестирование состояния интерфейса: Проверка правильного отображения всех элементов интерфейса на различных разрешениях экрана и при изменении размера окна.</w:t>
      </w:r>
    </w:p>
    <w:p w14:paraId="42C01B37" w14:textId="77777777" w:rsidR="006C542E" w:rsidRPr="006C542E" w:rsidRDefault="006C542E" w:rsidP="006C542E">
      <w:pPr>
        <w:pStyle w:val="a0"/>
        <w:numPr>
          <w:ilvl w:val="0"/>
          <w:numId w:val="0"/>
        </w:numPr>
        <w:tabs>
          <w:tab w:val="clear" w:pos="1276"/>
          <w:tab w:val="left" w:pos="1418"/>
        </w:tabs>
        <w:ind w:left="709"/>
      </w:pPr>
    </w:p>
    <w:p w14:paraId="77256D52" w14:textId="06507507" w:rsidR="006C542E" w:rsidRDefault="001C51D6" w:rsidP="00F342E1">
      <w:pPr>
        <w:pStyle w:val="1"/>
      </w:pPr>
      <w:bookmarkStart w:id="6" w:name="_Toc183439956"/>
      <w:r>
        <w:lastRenderedPageBreak/>
        <w:t>Метод</w:t>
      </w:r>
      <w:r w:rsidR="008B47E8">
        <w:t>ика проведения</w:t>
      </w:r>
      <w:r>
        <w:t xml:space="preserve"> испытаний</w:t>
      </w:r>
      <w:bookmarkEnd w:id="6"/>
    </w:p>
    <w:p w14:paraId="6225F8A1" w14:textId="17B21B68" w:rsidR="006C542E" w:rsidRPr="00946D85" w:rsidRDefault="006C542E" w:rsidP="006C542E">
      <w:pPr>
        <w:ind w:firstLine="709"/>
        <w:rPr>
          <w:rFonts w:eastAsia="Times New Roman" w:cs="Times New Roman"/>
          <w:szCs w:val="24"/>
        </w:rPr>
      </w:pPr>
      <w:r w:rsidRPr="00946D85">
        <w:rPr>
          <w:rFonts w:eastAsia="Times New Roman" w:cs="Times New Roman"/>
          <w:szCs w:val="24"/>
        </w:rPr>
        <w:t>Методы испытаний представлены в таблице 1.</w:t>
      </w:r>
    </w:p>
    <w:p w14:paraId="65C01E50" w14:textId="7392D49B" w:rsidR="006C542E" w:rsidRDefault="006C542E" w:rsidP="006C542E">
      <w:pPr>
        <w:ind w:firstLine="709"/>
        <w:rPr>
          <w:rFonts w:eastAsia="Times New Roman" w:cs="Times New Roman"/>
          <w:szCs w:val="24"/>
        </w:rPr>
      </w:pPr>
      <w:r w:rsidRPr="00946D85">
        <w:rPr>
          <w:rFonts w:eastAsia="Times New Roman" w:cs="Times New Roman"/>
          <w:szCs w:val="24"/>
        </w:rPr>
        <w:t>Таблица 1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91"/>
        <w:gridCol w:w="2818"/>
        <w:gridCol w:w="2722"/>
        <w:gridCol w:w="2964"/>
      </w:tblGrid>
      <w:tr w:rsidR="00DA4661" w:rsidRPr="00946D85" w14:paraId="62A16B2C" w14:textId="77777777" w:rsidTr="00DA46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91" w:type="dxa"/>
            <w:vAlign w:val="center"/>
          </w:tcPr>
          <w:p w14:paraId="0DC23126" w14:textId="1EE76FA2" w:rsidR="00DA4661" w:rsidRPr="00DA4661" w:rsidRDefault="00DA4661" w:rsidP="00DA4661">
            <w:pPr>
              <w:ind w:firstLine="0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№ П. П</w:t>
            </w:r>
          </w:p>
        </w:tc>
        <w:tc>
          <w:tcPr>
            <w:tcW w:w="2818" w:type="dxa"/>
            <w:vAlign w:val="center"/>
          </w:tcPr>
          <w:p w14:paraId="6DE43FB1" w14:textId="77777777" w:rsidR="00DA4661" w:rsidRPr="00946D85" w:rsidRDefault="00DA4661" w:rsidP="00DA4661">
            <w:pPr>
              <w:ind w:firstLine="0"/>
              <w:jc w:val="left"/>
              <w:rPr>
                <w:rFonts w:eastAsia="Times New Roman" w:cs="Times New Roman"/>
                <w:szCs w:val="28"/>
              </w:rPr>
            </w:pPr>
            <w:r w:rsidRPr="00946D85">
              <w:rPr>
                <w:rFonts w:cs="Times New Roman"/>
                <w:b/>
                <w:smallCaps/>
                <w:szCs w:val="28"/>
              </w:rPr>
              <w:t>наименование проверки</w:t>
            </w:r>
          </w:p>
        </w:tc>
        <w:tc>
          <w:tcPr>
            <w:tcW w:w="2722" w:type="dxa"/>
          </w:tcPr>
          <w:p w14:paraId="686C4EAD" w14:textId="77777777" w:rsidR="00DA4661" w:rsidRPr="00946D85" w:rsidRDefault="00DA4661" w:rsidP="00DA4661">
            <w:pPr>
              <w:ind w:firstLine="0"/>
              <w:rPr>
                <w:rFonts w:eastAsia="Times New Roman" w:cs="Times New Roman"/>
                <w:szCs w:val="28"/>
              </w:rPr>
            </w:pPr>
            <w:r w:rsidRPr="00946D85">
              <w:rPr>
                <w:rFonts w:cs="Times New Roman"/>
                <w:b/>
                <w:smallCaps/>
                <w:szCs w:val="28"/>
              </w:rPr>
              <w:t>выполняемые действия</w:t>
            </w:r>
          </w:p>
        </w:tc>
        <w:tc>
          <w:tcPr>
            <w:tcW w:w="2964" w:type="dxa"/>
          </w:tcPr>
          <w:p w14:paraId="1E1339E9" w14:textId="77777777" w:rsidR="00DA4661" w:rsidRPr="00946D85" w:rsidRDefault="00DA4661" w:rsidP="00DA4661">
            <w:pPr>
              <w:ind w:firstLine="0"/>
              <w:rPr>
                <w:rFonts w:eastAsia="Times New Roman" w:cs="Times New Roman"/>
                <w:szCs w:val="28"/>
              </w:rPr>
            </w:pPr>
            <w:r w:rsidRPr="00946D85">
              <w:rPr>
                <w:rFonts w:cs="Times New Roman"/>
                <w:b/>
                <w:smallCaps/>
                <w:szCs w:val="28"/>
              </w:rPr>
              <w:t>ожидаемый результат</w:t>
            </w:r>
          </w:p>
        </w:tc>
      </w:tr>
      <w:tr w:rsidR="00DA4661" w:rsidRPr="00946D85" w14:paraId="193D47DB" w14:textId="77777777" w:rsidTr="00DA4661">
        <w:tc>
          <w:tcPr>
            <w:tcW w:w="1691" w:type="dxa"/>
          </w:tcPr>
          <w:p w14:paraId="6599546B" w14:textId="77777777" w:rsidR="00DA4661" w:rsidRPr="00946D85" w:rsidRDefault="00DA4661" w:rsidP="00A21B29">
            <w:pPr>
              <w:rPr>
                <w:rFonts w:eastAsia="Times New Roman" w:cs="Times New Roman"/>
                <w:szCs w:val="28"/>
              </w:rPr>
            </w:pPr>
            <w:r w:rsidRPr="00946D85">
              <w:rPr>
                <w:rFonts w:cs="Times New Roman"/>
                <w:szCs w:val="28"/>
              </w:rPr>
              <w:t>1</w:t>
            </w:r>
          </w:p>
        </w:tc>
        <w:tc>
          <w:tcPr>
            <w:tcW w:w="2818" w:type="dxa"/>
          </w:tcPr>
          <w:p w14:paraId="46487A1E" w14:textId="77777777" w:rsidR="00DA4661" w:rsidRPr="00946D85" w:rsidRDefault="00DA4661" w:rsidP="00DA4661">
            <w:pPr>
              <w:ind w:firstLine="0"/>
              <w:rPr>
                <w:rFonts w:eastAsia="Times New Roman" w:cs="Times New Roman"/>
                <w:szCs w:val="28"/>
              </w:rPr>
            </w:pPr>
            <w:r w:rsidRPr="00946D85">
              <w:rPr>
                <w:rFonts w:cs="Times New Roman"/>
                <w:szCs w:val="28"/>
              </w:rPr>
              <w:t>Проверка состава и качества сопроводительной документации</w:t>
            </w:r>
          </w:p>
        </w:tc>
        <w:tc>
          <w:tcPr>
            <w:tcW w:w="2722" w:type="dxa"/>
          </w:tcPr>
          <w:p w14:paraId="3988B174" w14:textId="5A735F72" w:rsidR="00DA4661" w:rsidRPr="00946D85" w:rsidRDefault="00DA4661" w:rsidP="00865411">
            <w:pPr>
              <w:widowControl w:val="0"/>
              <w:spacing w:line="240" w:lineRule="auto"/>
              <w:ind w:firstLine="0"/>
              <w:rPr>
                <w:rFonts w:eastAsia="Times New Roman" w:cs="Times New Roman"/>
                <w:szCs w:val="28"/>
              </w:rPr>
            </w:pPr>
            <w:r>
              <w:t xml:space="preserve">Исполнитель предоставляет: </w:t>
            </w:r>
            <w:r>
              <w:br/>
              <w:t>1</w:t>
            </w:r>
            <w:r w:rsidR="00865411">
              <w:t>.</w:t>
            </w:r>
            <w:r>
              <w:t xml:space="preserve"> техническое задание на разработку; </w:t>
            </w:r>
            <w:r>
              <w:br/>
              <w:t>2</w:t>
            </w:r>
            <w:r w:rsidR="00865411">
              <w:t>.</w:t>
            </w:r>
            <w:r>
              <w:t xml:space="preserve"> программу и методику испытаний; </w:t>
            </w:r>
            <w:r>
              <w:br/>
              <w:t>3</w:t>
            </w:r>
            <w:r w:rsidR="00865411">
              <w:t>.</w:t>
            </w:r>
            <w:r>
              <w:t xml:space="preserve"> руководство пользователя</w:t>
            </w:r>
          </w:p>
        </w:tc>
        <w:tc>
          <w:tcPr>
            <w:tcW w:w="2964" w:type="dxa"/>
          </w:tcPr>
          <w:p w14:paraId="4C0C91AC" w14:textId="77777777" w:rsidR="00DA4661" w:rsidRPr="00946D85" w:rsidRDefault="00DA4661" w:rsidP="00DA4661">
            <w:pPr>
              <w:ind w:firstLine="0"/>
              <w:rPr>
                <w:rFonts w:eastAsia="Times New Roman" w:cs="Times New Roman"/>
                <w:szCs w:val="28"/>
              </w:rPr>
            </w:pPr>
            <w:r w:rsidRPr="00946D85">
              <w:rPr>
                <w:rFonts w:cs="Times New Roman"/>
                <w:szCs w:val="28"/>
              </w:rPr>
              <w:t>Представленная документация удовлетворяет требованиям</w:t>
            </w:r>
          </w:p>
        </w:tc>
      </w:tr>
      <w:tr w:rsidR="00DA4661" w:rsidRPr="00946D85" w14:paraId="3C266AAD" w14:textId="77777777" w:rsidTr="00DA4661">
        <w:tc>
          <w:tcPr>
            <w:tcW w:w="1691" w:type="dxa"/>
          </w:tcPr>
          <w:p w14:paraId="5EFA6443" w14:textId="77777777" w:rsidR="00DA4661" w:rsidRPr="00946D85" w:rsidRDefault="00DA4661" w:rsidP="00A21B29">
            <w:pPr>
              <w:rPr>
                <w:rFonts w:eastAsia="Times New Roman" w:cs="Times New Roman"/>
                <w:szCs w:val="28"/>
              </w:rPr>
            </w:pPr>
            <w:r w:rsidRPr="00946D85">
              <w:rPr>
                <w:rFonts w:cs="Times New Roman"/>
                <w:szCs w:val="28"/>
              </w:rPr>
              <w:t>2</w:t>
            </w:r>
          </w:p>
        </w:tc>
        <w:tc>
          <w:tcPr>
            <w:tcW w:w="2818" w:type="dxa"/>
          </w:tcPr>
          <w:p w14:paraId="46E55806" w14:textId="240A60A9" w:rsidR="00DA4661" w:rsidRPr="00946D85" w:rsidRDefault="00865411" w:rsidP="00DA4661">
            <w:pPr>
              <w:ind w:firstLine="0"/>
              <w:rPr>
                <w:rFonts w:eastAsia="Times New Roman" w:cs="Times New Roman"/>
                <w:szCs w:val="28"/>
              </w:rPr>
            </w:pPr>
            <w:r w:rsidRPr="00865411">
              <w:t>Проверка загрузки изображения</w:t>
            </w:r>
          </w:p>
        </w:tc>
        <w:tc>
          <w:tcPr>
            <w:tcW w:w="2722" w:type="dxa"/>
          </w:tcPr>
          <w:p w14:paraId="32B93A66" w14:textId="77777777" w:rsidR="00865411" w:rsidRDefault="00865411" w:rsidP="00865411">
            <w:pPr>
              <w:ind w:firstLine="0"/>
            </w:pPr>
            <w:r w:rsidRPr="00865411">
              <w:t>1. Запустить игру.</w:t>
            </w:r>
          </w:p>
          <w:p w14:paraId="676EB76B" w14:textId="76E2B2D5" w:rsidR="00DA4661" w:rsidRPr="00946D85" w:rsidRDefault="00865411" w:rsidP="00865411">
            <w:pPr>
              <w:ind w:firstLine="0"/>
              <w:rPr>
                <w:rFonts w:eastAsia="Times New Roman" w:cs="Times New Roman"/>
                <w:szCs w:val="28"/>
              </w:rPr>
            </w:pPr>
            <w:r w:rsidRPr="00865411">
              <w:t xml:space="preserve"> 2.</w:t>
            </w:r>
            <w:r>
              <w:t xml:space="preserve"> </w:t>
            </w:r>
            <w:r w:rsidRPr="00865411">
              <w:t>Выбрать изображение формата PNG/JPG/JPEG/BMP.</w:t>
            </w:r>
            <w:r w:rsidRPr="00865411">
              <w:tab/>
            </w:r>
          </w:p>
        </w:tc>
        <w:tc>
          <w:tcPr>
            <w:tcW w:w="2964" w:type="dxa"/>
          </w:tcPr>
          <w:p w14:paraId="1D7F6A86" w14:textId="004CAFF8" w:rsidR="00DA4661" w:rsidRPr="00946D85" w:rsidRDefault="00865411" w:rsidP="00DA4661">
            <w:pPr>
              <w:ind w:firstLine="0"/>
              <w:rPr>
                <w:rFonts w:eastAsia="Times New Roman" w:cs="Times New Roman"/>
                <w:szCs w:val="28"/>
              </w:rPr>
            </w:pPr>
            <w:r w:rsidRPr="00865411">
              <w:t>Изображение загружается и отображается в игре</w:t>
            </w:r>
          </w:p>
        </w:tc>
      </w:tr>
      <w:tr w:rsidR="00DA4661" w:rsidRPr="00946D85" w14:paraId="77D1696E" w14:textId="77777777" w:rsidTr="00DA4661">
        <w:tc>
          <w:tcPr>
            <w:tcW w:w="1691" w:type="dxa"/>
          </w:tcPr>
          <w:p w14:paraId="28D73A14" w14:textId="77777777" w:rsidR="00DA4661" w:rsidRPr="00946D85" w:rsidRDefault="00DA4661" w:rsidP="00A21B29">
            <w:pPr>
              <w:rPr>
                <w:rFonts w:eastAsia="Times New Roman" w:cs="Times New Roman"/>
                <w:szCs w:val="28"/>
              </w:rPr>
            </w:pPr>
            <w:r w:rsidRPr="00946D85">
              <w:rPr>
                <w:rFonts w:cs="Times New Roman"/>
                <w:szCs w:val="28"/>
                <w:lang w:val="en-GB"/>
              </w:rPr>
              <w:t>3</w:t>
            </w:r>
          </w:p>
        </w:tc>
        <w:tc>
          <w:tcPr>
            <w:tcW w:w="2818" w:type="dxa"/>
          </w:tcPr>
          <w:p w14:paraId="63DBD2D3" w14:textId="2584A958" w:rsidR="00DA4661" w:rsidRPr="00946D85" w:rsidRDefault="00865411" w:rsidP="00DA4661">
            <w:pPr>
              <w:ind w:firstLine="0"/>
              <w:rPr>
                <w:rFonts w:eastAsia="Times New Roman" w:cs="Times New Roman"/>
                <w:szCs w:val="28"/>
              </w:rPr>
            </w:pPr>
            <w:r w:rsidRPr="00865411">
              <w:t>Проверка разделения на кусочки</w:t>
            </w:r>
          </w:p>
        </w:tc>
        <w:tc>
          <w:tcPr>
            <w:tcW w:w="2722" w:type="dxa"/>
          </w:tcPr>
          <w:p w14:paraId="0159FBF3" w14:textId="77777777" w:rsidR="00865411" w:rsidRDefault="00865411" w:rsidP="00DA4661">
            <w:pPr>
              <w:ind w:firstLine="0"/>
            </w:pPr>
            <w:r w:rsidRPr="00865411">
              <w:t xml:space="preserve">1. Загружено изображение. </w:t>
            </w:r>
          </w:p>
          <w:p w14:paraId="0333E663" w14:textId="7D9968E4" w:rsidR="00DA4661" w:rsidRPr="00946D85" w:rsidRDefault="00865411" w:rsidP="00DA4661">
            <w:pPr>
              <w:ind w:firstLine="0"/>
              <w:rPr>
                <w:rFonts w:eastAsia="Times New Roman" w:cs="Times New Roman"/>
                <w:szCs w:val="28"/>
              </w:rPr>
            </w:pPr>
            <w:r w:rsidRPr="00865411">
              <w:t>2. Наблюдать за областью сборки.</w:t>
            </w:r>
            <w:r w:rsidRPr="00865411">
              <w:tab/>
            </w:r>
          </w:p>
        </w:tc>
        <w:tc>
          <w:tcPr>
            <w:tcW w:w="2964" w:type="dxa"/>
          </w:tcPr>
          <w:p w14:paraId="791A0F7F" w14:textId="54CAB9F4" w:rsidR="00DA4661" w:rsidRPr="00946D85" w:rsidRDefault="00865411" w:rsidP="0048696F">
            <w:pPr>
              <w:ind w:firstLine="0"/>
              <w:rPr>
                <w:rFonts w:eastAsia="Times New Roman" w:cs="Times New Roman"/>
                <w:szCs w:val="28"/>
              </w:rPr>
            </w:pPr>
            <w:r w:rsidRPr="00865411">
              <w:t>Изображение разбивается на 9 равных кусочков (3x3)</w:t>
            </w:r>
          </w:p>
        </w:tc>
      </w:tr>
      <w:tr w:rsidR="00DA4661" w:rsidRPr="00946D85" w14:paraId="7257FFC2" w14:textId="77777777" w:rsidTr="00DA4661">
        <w:tc>
          <w:tcPr>
            <w:tcW w:w="1691" w:type="dxa"/>
          </w:tcPr>
          <w:p w14:paraId="37C6A044" w14:textId="77777777" w:rsidR="00DA4661" w:rsidRPr="00946D85" w:rsidRDefault="00DA4661" w:rsidP="00A21B29">
            <w:pPr>
              <w:rPr>
                <w:rFonts w:eastAsia="Times New Roman" w:cs="Times New Roman"/>
                <w:szCs w:val="28"/>
              </w:rPr>
            </w:pPr>
            <w:r w:rsidRPr="00946D85">
              <w:rPr>
                <w:rFonts w:cs="Times New Roman"/>
                <w:szCs w:val="28"/>
              </w:rPr>
              <w:t>4</w:t>
            </w:r>
          </w:p>
        </w:tc>
        <w:tc>
          <w:tcPr>
            <w:tcW w:w="2818" w:type="dxa"/>
          </w:tcPr>
          <w:p w14:paraId="59FF1B8E" w14:textId="6E369F40" w:rsidR="00DA4661" w:rsidRPr="00946D85" w:rsidRDefault="00865411" w:rsidP="0048696F">
            <w:pPr>
              <w:ind w:firstLine="0"/>
              <w:rPr>
                <w:rFonts w:eastAsia="Times New Roman" w:cs="Times New Roman"/>
                <w:szCs w:val="28"/>
              </w:rPr>
            </w:pPr>
            <w:r w:rsidRPr="00865411">
              <w:t>Проверка перетаскивания кусочков</w:t>
            </w:r>
          </w:p>
        </w:tc>
        <w:tc>
          <w:tcPr>
            <w:tcW w:w="2722" w:type="dxa"/>
          </w:tcPr>
          <w:p w14:paraId="2AD10209" w14:textId="574783F9" w:rsidR="00DA4661" w:rsidRPr="00946D85" w:rsidRDefault="00865411" w:rsidP="0048696F">
            <w:pPr>
              <w:ind w:firstLine="0"/>
              <w:rPr>
                <w:rFonts w:eastAsia="Times New Roman" w:cs="Times New Roman"/>
                <w:szCs w:val="28"/>
              </w:rPr>
            </w:pPr>
            <w:r w:rsidRPr="00865411">
              <w:t>Перетащить кусочек из панели в область сборки.</w:t>
            </w:r>
          </w:p>
        </w:tc>
        <w:tc>
          <w:tcPr>
            <w:tcW w:w="2964" w:type="dxa"/>
          </w:tcPr>
          <w:p w14:paraId="2F47D8E1" w14:textId="79C9A28B" w:rsidR="00DA4661" w:rsidRPr="00946D85" w:rsidRDefault="00865411" w:rsidP="0048696F">
            <w:pPr>
              <w:ind w:firstLine="0"/>
              <w:rPr>
                <w:rFonts w:eastAsia="Times New Roman" w:cs="Times New Roman"/>
                <w:szCs w:val="28"/>
              </w:rPr>
            </w:pPr>
            <w:r w:rsidRPr="00865411">
              <w:t>Кусочек перемещается и следует за курсором мыши.</w:t>
            </w:r>
          </w:p>
        </w:tc>
      </w:tr>
      <w:tr w:rsidR="00DA4661" w:rsidRPr="00946D85" w14:paraId="6D75968D" w14:textId="77777777" w:rsidTr="00DA4661">
        <w:tc>
          <w:tcPr>
            <w:tcW w:w="1691" w:type="dxa"/>
          </w:tcPr>
          <w:p w14:paraId="34FBB561" w14:textId="77777777" w:rsidR="00DA4661" w:rsidRPr="00946D85" w:rsidRDefault="00DA4661" w:rsidP="00A21B29">
            <w:pPr>
              <w:rPr>
                <w:rFonts w:eastAsia="Times New Roman" w:cs="Times New Roman"/>
                <w:szCs w:val="28"/>
              </w:rPr>
            </w:pPr>
            <w:r w:rsidRPr="00946D85">
              <w:rPr>
                <w:rFonts w:cs="Times New Roman"/>
                <w:szCs w:val="28"/>
              </w:rPr>
              <w:t>5</w:t>
            </w:r>
          </w:p>
        </w:tc>
        <w:tc>
          <w:tcPr>
            <w:tcW w:w="2818" w:type="dxa"/>
          </w:tcPr>
          <w:p w14:paraId="376A267A" w14:textId="1123D916" w:rsidR="00DA4661" w:rsidRPr="00946D85" w:rsidRDefault="00865411" w:rsidP="0048696F">
            <w:pPr>
              <w:ind w:firstLine="0"/>
              <w:rPr>
                <w:rFonts w:eastAsia="Times New Roman" w:cs="Times New Roman"/>
                <w:szCs w:val="28"/>
              </w:rPr>
            </w:pPr>
            <w:r w:rsidRPr="00865411">
              <w:t>Проверка замещения кусочков</w:t>
            </w:r>
            <w:r w:rsidRPr="00865411">
              <w:tab/>
            </w:r>
          </w:p>
        </w:tc>
        <w:tc>
          <w:tcPr>
            <w:tcW w:w="2722" w:type="dxa"/>
          </w:tcPr>
          <w:p w14:paraId="7E52E0CC" w14:textId="4CB6BB6E" w:rsidR="00DA4661" w:rsidRPr="00946D85" w:rsidRDefault="00865411" w:rsidP="0048696F">
            <w:pPr>
              <w:ind w:firstLine="0"/>
              <w:rPr>
                <w:rFonts w:eastAsia="Times New Roman" w:cs="Times New Roman"/>
                <w:szCs w:val="28"/>
              </w:rPr>
            </w:pPr>
            <w:r w:rsidRPr="00865411">
              <w:t>Перетащить кусочек на правильное место в области сборки.</w:t>
            </w:r>
          </w:p>
        </w:tc>
        <w:tc>
          <w:tcPr>
            <w:tcW w:w="2964" w:type="dxa"/>
          </w:tcPr>
          <w:p w14:paraId="4C86E114" w14:textId="5FAFD0FD" w:rsidR="00DA4661" w:rsidRPr="00946D85" w:rsidRDefault="00865411" w:rsidP="0048696F">
            <w:pPr>
              <w:ind w:firstLine="0"/>
              <w:rPr>
                <w:rFonts w:eastAsia="Times New Roman" w:cs="Times New Roman"/>
                <w:szCs w:val="28"/>
              </w:rPr>
            </w:pPr>
            <w:r w:rsidRPr="00865411">
              <w:t>Кусочек фиксируется на месте; если неправильно — остается в области.</w:t>
            </w:r>
          </w:p>
        </w:tc>
      </w:tr>
      <w:tr w:rsidR="00DA4661" w:rsidRPr="00946D85" w14:paraId="21335171" w14:textId="77777777" w:rsidTr="00DA4661">
        <w:tc>
          <w:tcPr>
            <w:tcW w:w="1691" w:type="dxa"/>
          </w:tcPr>
          <w:p w14:paraId="531D9AB4" w14:textId="77777777" w:rsidR="00DA4661" w:rsidRPr="00946D85" w:rsidRDefault="00DA4661" w:rsidP="00A21B29">
            <w:pPr>
              <w:rPr>
                <w:rFonts w:eastAsia="Times New Roman" w:cs="Times New Roman"/>
                <w:szCs w:val="28"/>
              </w:rPr>
            </w:pPr>
            <w:r w:rsidRPr="00946D85">
              <w:rPr>
                <w:rFonts w:cs="Times New Roman"/>
                <w:szCs w:val="28"/>
              </w:rPr>
              <w:t>6</w:t>
            </w:r>
          </w:p>
        </w:tc>
        <w:tc>
          <w:tcPr>
            <w:tcW w:w="2818" w:type="dxa"/>
          </w:tcPr>
          <w:p w14:paraId="31C4D26B" w14:textId="4CE1FDD4" w:rsidR="00DA4661" w:rsidRPr="00946D85" w:rsidRDefault="00865411" w:rsidP="0048696F">
            <w:pPr>
              <w:ind w:firstLine="0"/>
              <w:rPr>
                <w:rFonts w:eastAsia="Times New Roman" w:cs="Times New Roman"/>
                <w:szCs w:val="28"/>
              </w:rPr>
            </w:pPr>
            <w:r w:rsidRPr="00865411">
              <w:t>Проверка сообщения о завершении игры</w:t>
            </w:r>
          </w:p>
        </w:tc>
        <w:tc>
          <w:tcPr>
            <w:tcW w:w="2722" w:type="dxa"/>
          </w:tcPr>
          <w:p w14:paraId="66C92358" w14:textId="7D269219" w:rsidR="00DA4661" w:rsidRPr="00946D85" w:rsidRDefault="00865411" w:rsidP="0048696F">
            <w:pPr>
              <w:ind w:firstLine="0"/>
              <w:rPr>
                <w:rFonts w:eastAsia="Times New Roman" w:cs="Times New Roman"/>
                <w:szCs w:val="28"/>
              </w:rPr>
            </w:pPr>
            <w:r w:rsidRPr="00865411">
              <w:t>Собрать все кусочки в правильном порядке.</w:t>
            </w:r>
          </w:p>
        </w:tc>
        <w:tc>
          <w:tcPr>
            <w:tcW w:w="2964" w:type="dxa"/>
          </w:tcPr>
          <w:p w14:paraId="4D5DC3F4" w14:textId="3D96AE99" w:rsidR="00DA4661" w:rsidRPr="00946D85" w:rsidRDefault="00865411" w:rsidP="0048696F">
            <w:pPr>
              <w:ind w:firstLine="0"/>
              <w:rPr>
                <w:rFonts w:eastAsia="Times New Roman" w:cs="Times New Roman"/>
                <w:szCs w:val="28"/>
              </w:rPr>
            </w:pPr>
            <w:r w:rsidRPr="00865411">
              <w:t>Отображается сообщение о завершении игры с предложением начать заново.</w:t>
            </w:r>
          </w:p>
        </w:tc>
      </w:tr>
      <w:tr w:rsidR="0048696F" w:rsidRPr="00946D85" w14:paraId="0EF561D4" w14:textId="77777777" w:rsidTr="00DA4661">
        <w:tc>
          <w:tcPr>
            <w:tcW w:w="1691" w:type="dxa"/>
          </w:tcPr>
          <w:p w14:paraId="1DB05651" w14:textId="20269383" w:rsidR="0048696F" w:rsidRPr="00946D85" w:rsidRDefault="0048696F" w:rsidP="00A21B29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7</w:t>
            </w:r>
          </w:p>
        </w:tc>
        <w:tc>
          <w:tcPr>
            <w:tcW w:w="2818" w:type="dxa"/>
          </w:tcPr>
          <w:p w14:paraId="10EC22D7" w14:textId="2F0E8A2C" w:rsidR="0048696F" w:rsidRDefault="00865411" w:rsidP="0048696F">
            <w:pPr>
              <w:ind w:firstLine="0"/>
            </w:pPr>
            <w:r w:rsidRPr="00865411">
              <w:t>Проверка функциональности меню</w:t>
            </w:r>
            <w:r w:rsidRPr="00865411">
              <w:tab/>
            </w:r>
          </w:p>
        </w:tc>
        <w:tc>
          <w:tcPr>
            <w:tcW w:w="2722" w:type="dxa"/>
          </w:tcPr>
          <w:p w14:paraId="26C72809" w14:textId="77777777" w:rsidR="00865411" w:rsidRDefault="00865411" w:rsidP="0048696F">
            <w:pPr>
              <w:ind w:firstLine="0"/>
            </w:pPr>
            <w:r w:rsidRPr="00865411">
              <w:t>1. Открыть меню "Файл" и "Игра".</w:t>
            </w:r>
          </w:p>
          <w:p w14:paraId="4E015B89" w14:textId="5DA89750" w:rsidR="0048696F" w:rsidRDefault="00865411" w:rsidP="0048696F">
            <w:pPr>
              <w:ind w:firstLine="0"/>
            </w:pPr>
            <w:r w:rsidRPr="00865411">
              <w:lastRenderedPageBreak/>
              <w:t>2. Выбрать действия (Открыть, Выход</w:t>
            </w:r>
            <w:proofErr w:type="gramStart"/>
            <w:r w:rsidRPr="00865411">
              <w:t xml:space="preserve">, </w:t>
            </w:r>
            <w:r>
              <w:t>Н</w:t>
            </w:r>
            <w:r w:rsidRPr="00865411">
              <w:t>ачать</w:t>
            </w:r>
            <w:proofErr w:type="gramEnd"/>
            <w:r w:rsidRPr="00865411">
              <w:t xml:space="preserve"> заново).</w:t>
            </w:r>
            <w:r w:rsidRPr="00865411">
              <w:tab/>
            </w:r>
          </w:p>
        </w:tc>
        <w:tc>
          <w:tcPr>
            <w:tcW w:w="2964" w:type="dxa"/>
          </w:tcPr>
          <w:p w14:paraId="252170E9" w14:textId="32F24845" w:rsidR="0048696F" w:rsidRDefault="00865411" w:rsidP="0048696F">
            <w:pPr>
              <w:ind w:firstLine="0"/>
            </w:pPr>
            <w:r w:rsidRPr="00865411">
              <w:lastRenderedPageBreak/>
              <w:t xml:space="preserve">Все функции меню работают корректно и открывают </w:t>
            </w:r>
            <w:r w:rsidRPr="00865411">
              <w:lastRenderedPageBreak/>
              <w:t>соответствующие диалоги/действия.</w:t>
            </w:r>
          </w:p>
        </w:tc>
      </w:tr>
      <w:tr w:rsidR="0048696F" w:rsidRPr="00946D85" w14:paraId="76861899" w14:textId="77777777" w:rsidTr="00DA4661">
        <w:tc>
          <w:tcPr>
            <w:tcW w:w="1691" w:type="dxa"/>
          </w:tcPr>
          <w:p w14:paraId="527C37F0" w14:textId="116AA856" w:rsidR="0048696F" w:rsidRDefault="0048696F" w:rsidP="00A21B29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8</w:t>
            </w:r>
          </w:p>
        </w:tc>
        <w:tc>
          <w:tcPr>
            <w:tcW w:w="2818" w:type="dxa"/>
          </w:tcPr>
          <w:p w14:paraId="027AD88B" w14:textId="03D8A6DC" w:rsidR="0048696F" w:rsidRDefault="00865411" w:rsidP="0048696F">
            <w:pPr>
              <w:ind w:firstLine="0"/>
            </w:pPr>
            <w:r w:rsidRPr="00865411">
              <w:t>Проверка интерфейса пользователя</w:t>
            </w:r>
          </w:p>
        </w:tc>
        <w:tc>
          <w:tcPr>
            <w:tcW w:w="2722" w:type="dxa"/>
          </w:tcPr>
          <w:p w14:paraId="0F33E5F7" w14:textId="77777777" w:rsidR="00865411" w:rsidRDefault="00865411" w:rsidP="0048696F">
            <w:pPr>
              <w:ind w:firstLine="0"/>
            </w:pPr>
            <w:r w:rsidRPr="00865411">
              <w:t>1. Нарушить размер окна.</w:t>
            </w:r>
          </w:p>
          <w:p w14:paraId="3DD2049E" w14:textId="76521F9D" w:rsidR="0048696F" w:rsidRDefault="00865411" w:rsidP="0048696F">
            <w:pPr>
              <w:ind w:firstLine="0"/>
            </w:pPr>
            <w:r w:rsidRPr="00865411">
              <w:t>2.</w:t>
            </w:r>
            <w:r>
              <w:t xml:space="preserve"> </w:t>
            </w:r>
            <w:r w:rsidRPr="00865411">
              <w:t>Проверить отображение всех элементов.</w:t>
            </w:r>
          </w:p>
        </w:tc>
        <w:tc>
          <w:tcPr>
            <w:tcW w:w="2964" w:type="dxa"/>
          </w:tcPr>
          <w:p w14:paraId="3D07FD1D" w14:textId="4E600BF7" w:rsidR="0048696F" w:rsidRDefault="00865411" w:rsidP="0048696F">
            <w:pPr>
              <w:ind w:firstLine="0"/>
            </w:pPr>
            <w:r w:rsidRPr="00865411">
              <w:t>Все элементы интерфейса отображаются корректно при различных размерах окна.</w:t>
            </w:r>
          </w:p>
        </w:tc>
      </w:tr>
    </w:tbl>
    <w:p w14:paraId="62F330DF" w14:textId="77777777" w:rsidR="00DA4661" w:rsidRDefault="00DA4661" w:rsidP="0088246C">
      <w:pPr>
        <w:ind w:firstLine="0"/>
        <w:rPr>
          <w:rFonts w:eastAsia="Times New Roman" w:cs="Times New Roman"/>
          <w:szCs w:val="24"/>
        </w:rPr>
      </w:pPr>
    </w:p>
    <w:p w14:paraId="1A2C531A" w14:textId="714AD9FC" w:rsidR="00A849D6" w:rsidRPr="006C542E" w:rsidRDefault="0048696F" w:rsidP="00F342E1">
      <w:pPr>
        <w:pStyle w:val="1"/>
      </w:pPr>
      <w:bookmarkStart w:id="7" w:name="_Toc183439957"/>
      <w:r>
        <w:lastRenderedPageBreak/>
        <w:t>Требования по испытаниям программных средств</w:t>
      </w:r>
      <w:bookmarkEnd w:id="7"/>
    </w:p>
    <w:p w14:paraId="7B4E56D8" w14:textId="7B3ABF27" w:rsidR="004E1AA6" w:rsidRDefault="0048696F" w:rsidP="004E1AA6">
      <w:r>
        <w:t xml:space="preserve">Испытания программных средств </w:t>
      </w:r>
      <w:r w:rsidR="007D6654">
        <w:t>Игры «Собери Паззл»</w:t>
      </w:r>
      <w:r>
        <w:t xml:space="preserve"> проводятся в рамках функционального и нагрузочного тестирования. Других требований к испытаниям программных средств </w:t>
      </w:r>
      <w:r w:rsidR="007D6654">
        <w:t>игры</w:t>
      </w:r>
      <w:r>
        <w:t xml:space="preserve"> не предъявляется.</w:t>
      </w:r>
    </w:p>
    <w:p w14:paraId="6D5EDA49" w14:textId="6AE923D8" w:rsidR="0048696F" w:rsidRDefault="0048696F" w:rsidP="004E1AA6"/>
    <w:p w14:paraId="0D110318" w14:textId="3A5C1F57" w:rsidR="0048696F" w:rsidRPr="004E1AA6" w:rsidRDefault="0048696F" w:rsidP="00F342E1">
      <w:pPr>
        <w:pStyle w:val="1"/>
      </w:pPr>
      <w:bookmarkStart w:id="8" w:name="_Toc183439958"/>
      <w:r>
        <w:lastRenderedPageBreak/>
        <w:t>Перечень работ, проводимых после завершения испытаний</w:t>
      </w:r>
      <w:bookmarkEnd w:id="8"/>
    </w:p>
    <w:p w14:paraId="107CFDF9" w14:textId="2EA37559" w:rsidR="004E1AA6" w:rsidRDefault="005D1B5B" w:rsidP="004E1AA6">
      <w:r>
        <w:t xml:space="preserve">По результатам испытаний делается заключение о соответствии </w:t>
      </w:r>
      <w:r w:rsidR="007D6654">
        <w:t>Игры «Собери Паззл»</w:t>
      </w:r>
      <w:r>
        <w:t xml:space="preserve"> требованиям технического задания и возможности его использования </w:t>
      </w:r>
      <w:r w:rsidR="007D6654">
        <w:t>пользователями</w:t>
      </w:r>
      <w:r>
        <w:t>. При необходимости проводится доработка программных средств и документации.</w:t>
      </w:r>
    </w:p>
    <w:p w14:paraId="746C1A2F" w14:textId="436A4C41" w:rsidR="005D1B5B" w:rsidRDefault="005D1B5B" w:rsidP="004E1AA6"/>
    <w:p w14:paraId="5FFC2DC2" w14:textId="1C410D75" w:rsidR="005D1B5B" w:rsidRDefault="005D1B5B" w:rsidP="004E1AA6"/>
    <w:p w14:paraId="29A0AF34" w14:textId="070D479F" w:rsidR="005D1B5B" w:rsidRDefault="005D1B5B" w:rsidP="004E1AA6"/>
    <w:p w14:paraId="5FCE1B83" w14:textId="4174B89E" w:rsidR="005D1B5B" w:rsidRPr="004E1AA6" w:rsidRDefault="005D1B5B" w:rsidP="00F342E1">
      <w:pPr>
        <w:pStyle w:val="1"/>
      </w:pPr>
      <w:bookmarkStart w:id="9" w:name="_Toc183439959"/>
      <w:r>
        <w:lastRenderedPageBreak/>
        <w:t>Метрологическое обеспечение испытаний</w:t>
      </w:r>
      <w:bookmarkEnd w:id="9"/>
      <w:r>
        <w:t xml:space="preserve"> </w:t>
      </w:r>
    </w:p>
    <w:p w14:paraId="01025C91" w14:textId="1C9BA6A4" w:rsidR="005D1B5B" w:rsidRDefault="005D1B5B" w:rsidP="005D1B5B">
      <w:r>
        <w:t xml:space="preserve">Программа испытаний </w:t>
      </w:r>
      <w:r w:rsidR="007D6654">
        <w:t>Игры «Собери Паззл»</w:t>
      </w:r>
      <w:r>
        <w:t xml:space="preserve"> не требует использования специализированного измерительного оборудования.</w:t>
      </w:r>
    </w:p>
    <w:p w14:paraId="682BEA67" w14:textId="77CC5811" w:rsidR="005D1B5B" w:rsidRDefault="005D1B5B" w:rsidP="005D1B5B"/>
    <w:p w14:paraId="52121912" w14:textId="7C8D973F" w:rsidR="005D1B5B" w:rsidRPr="004E1AA6" w:rsidRDefault="005D1B5B" w:rsidP="00F342E1">
      <w:pPr>
        <w:pStyle w:val="1"/>
      </w:pPr>
      <w:bookmarkStart w:id="10" w:name="_Toc183439960"/>
      <w:r>
        <w:lastRenderedPageBreak/>
        <w:t>Отчетность</w:t>
      </w:r>
      <w:bookmarkEnd w:id="10"/>
      <w:r>
        <w:t xml:space="preserve"> </w:t>
      </w:r>
    </w:p>
    <w:p w14:paraId="4B0BD1AD" w14:textId="77777777" w:rsidR="007D6654" w:rsidRPr="002C7115" w:rsidRDefault="007D6654" w:rsidP="007D6654">
      <w:pPr>
        <w:ind w:left="285"/>
        <w:rPr>
          <w:rFonts w:cs="Times New Roman"/>
          <w:szCs w:val="24"/>
        </w:rPr>
      </w:pPr>
      <w:r w:rsidRPr="002C7115">
        <w:rPr>
          <w:rFonts w:cs="Times New Roman"/>
          <w:szCs w:val="24"/>
        </w:rPr>
        <w:t xml:space="preserve">Результаты испытаний </w:t>
      </w:r>
      <w:r>
        <w:rPr>
          <w:rFonts w:cs="Times New Roman"/>
          <w:szCs w:val="24"/>
        </w:rPr>
        <w:t>п</w:t>
      </w:r>
      <w:r w:rsidRPr="002C7115">
        <w:rPr>
          <w:rFonts w:cs="Times New Roman"/>
          <w:szCs w:val="24"/>
        </w:rPr>
        <w:t>риложения, предусмотренные настоящей программой, фиксируются в протоколах, содержащих следующие разделы:</w:t>
      </w:r>
    </w:p>
    <w:p w14:paraId="1F77BF61" w14:textId="77777777" w:rsidR="007D6654" w:rsidRPr="002C7115" w:rsidRDefault="007D6654" w:rsidP="007D6654">
      <w:pPr>
        <w:pStyle w:val="a0"/>
        <w:spacing w:before="240"/>
        <w:ind w:left="645"/>
        <w:rPr>
          <w:rFonts w:cs="Times New Roman"/>
          <w:szCs w:val="24"/>
        </w:rPr>
      </w:pPr>
      <w:r w:rsidRPr="002C7115">
        <w:rPr>
          <w:rFonts w:cs="Times New Roman"/>
          <w:szCs w:val="24"/>
        </w:rPr>
        <w:t xml:space="preserve">назначение испытаний и номер раздела требований ТЗ на </w:t>
      </w:r>
      <w:r>
        <w:rPr>
          <w:rFonts w:cs="Times New Roman"/>
          <w:szCs w:val="24"/>
        </w:rPr>
        <w:t xml:space="preserve">игру «Собери изображение», </w:t>
      </w:r>
      <w:r w:rsidRPr="002C7115">
        <w:rPr>
          <w:rFonts w:cs="Times New Roman"/>
          <w:szCs w:val="24"/>
        </w:rPr>
        <w:t>по которо</w:t>
      </w:r>
      <w:r>
        <w:rPr>
          <w:rFonts w:cs="Times New Roman"/>
          <w:szCs w:val="24"/>
        </w:rPr>
        <w:t>й</w:t>
      </w:r>
      <w:r w:rsidRPr="002C7115">
        <w:rPr>
          <w:rFonts w:cs="Times New Roman"/>
          <w:szCs w:val="24"/>
        </w:rPr>
        <w:t xml:space="preserve"> проводят испытание;</w:t>
      </w:r>
    </w:p>
    <w:p w14:paraId="4FF5A46F" w14:textId="77777777" w:rsidR="007D6654" w:rsidRPr="002C7115" w:rsidRDefault="007D6654" w:rsidP="007D6654">
      <w:pPr>
        <w:pStyle w:val="a0"/>
        <w:spacing w:before="240"/>
        <w:ind w:left="645"/>
        <w:rPr>
          <w:rFonts w:cs="Times New Roman"/>
          <w:szCs w:val="24"/>
        </w:rPr>
      </w:pPr>
      <w:r w:rsidRPr="002C7115">
        <w:rPr>
          <w:rFonts w:cs="Times New Roman"/>
          <w:szCs w:val="24"/>
        </w:rPr>
        <w:t>состав технических и программных средств, используемых при испытаниях;</w:t>
      </w:r>
    </w:p>
    <w:p w14:paraId="1DB21902" w14:textId="77777777" w:rsidR="007D6654" w:rsidRPr="002C7115" w:rsidRDefault="007D6654" w:rsidP="007D6654">
      <w:pPr>
        <w:pStyle w:val="a0"/>
        <w:spacing w:before="240"/>
        <w:ind w:left="645"/>
        <w:rPr>
          <w:rFonts w:cs="Times New Roman"/>
          <w:szCs w:val="24"/>
        </w:rPr>
      </w:pPr>
      <w:r w:rsidRPr="002C7115">
        <w:rPr>
          <w:rFonts w:cs="Times New Roman"/>
          <w:szCs w:val="24"/>
        </w:rPr>
        <w:t>указание методик, в соответствии с которыми проводились испытания, обработка и оценка результатов;</w:t>
      </w:r>
    </w:p>
    <w:p w14:paraId="54761DAB" w14:textId="77777777" w:rsidR="007D6654" w:rsidRPr="002C7115" w:rsidRDefault="007D6654" w:rsidP="007D6654">
      <w:pPr>
        <w:pStyle w:val="a0"/>
        <w:spacing w:before="240"/>
        <w:ind w:left="645"/>
        <w:rPr>
          <w:rFonts w:cs="Times New Roman"/>
          <w:szCs w:val="24"/>
        </w:rPr>
      </w:pPr>
      <w:r w:rsidRPr="002C7115">
        <w:rPr>
          <w:rFonts w:cs="Times New Roman"/>
          <w:szCs w:val="24"/>
        </w:rPr>
        <w:t>условия проведения испытаний и характеристики исходных данных;</w:t>
      </w:r>
    </w:p>
    <w:p w14:paraId="525D0EF3" w14:textId="77777777" w:rsidR="007D6654" w:rsidRPr="002C7115" w:rsidRDefault="007D6654" w:rsidP="007D6654">
      <w:pPr>
        <w:pStyle w:val="a0"/>
        <w:spacing w:before="240"/>
        <w:ind w:left="645"/>
        <w:rPr>
          <w:rFonts w:cs="Times New Roman"/>
          <w:szCs w:val="24"/>
        </w:rPr>
      </w:pPr>
      <w:r w:rsidRPr="002C7115">
        <w:rPr>
          <w:rFonts w:cs="Times New Roman"/>
          <w:szCs w:val="24"/>
        </w:rPr>
        <w:t>средства хранения и условия доступа к тестирующей программе;</w:t>
      </w:r>
    </w:p>
    <w:p w14:paraId="57135459" w14:textId="77777777" w:rsidR="007D6654" w:rsidRPr="002C7115" w:rsidRDefault="007D6654" w:rsidP="007D6654">
      <w:pPr>
        <w:pStyle w:val="a0"/>
        <w:spacing w:before="240"/>
        <w:ind w:left="645"/>
        <w:rPr>
          <w:rFonts w:cs="Times New Roman"/>
          <w:szCs w:val="24"/>
        </w:rPr>
      </w:pPr>
      <w:r w:rsidRPr="002C7115">
        <w:rPr>
          <w:rFonts w:cs="Times New Roman"/>
          <w:szCs w:val="24"/>
        </w:rPr>
        <w:t>обобщённые результаты испытаний;</w:t>
      </w:r>
    </w:p>
    <w:p w14:paraId="1B97AC88" w14:textId="2C304F58" w:rsidR="007D6654" w:rsidRPr="007D6654" w:rsidRDefault="007D6654" w:rsidP="007D6654">
      <w:pPr>
        <w:rPr>
          <w:rFonts w:cs="Times New Roman"/>
          <w:color w:val="000000"/>
          <w:szCs w:val="24"/>
        </w:rPr>
      </w:pPr>
      <w:r w:rsidRPr="007D6654">
        <w:rPr>
          <w:rFonts w:cs="Times New Roman"/>
          <w:color w:val="000000"/>
          <w:szCs w:val="24"/>
        </w:rPr>
        <w:t>В</w:t>
      </w:r>
      <w:r w:rsidRPr="007D6654">
        <w:rPr>
          <w:rFonts w:cs="Times New Roman"/>
          <w:color w:val="000000"/>
          <w:szCs w:val="24"/>
        </w:rPr>
        <w:t>ыводы о соответствии игры требованиям ТЗ, его готовности к использованию, а также общая оценка качества работы приложения.</w:t>
      </w:r>
    </w:p>
    <w:p w14:paraId="755B7E88" w14:textId="01F2A142" w:rsidR="005D1B5B" w:rsidRPr="007D6654" w:rsidRDefault="007D6654" w:rsidP="007D6654">
      <w:pPr>
        <w:rPr>
          <w:rFonts w:cs="Times New Roman"/>
          <w:color w:val="000000"/>
        </w:rPr>
      </w:pPr>
      <w:r w:rsidRPr="007D6654">
        <w:rPr>
          <w:rFonts w:cs="Times New Roman"/>
          <w:color w:val="000000"/>
        </w:rPr>
        <w:t>В протоколах могут быть внесены замечания пользователей и тестировщиков по удобству использования системы, обнаруженные в ходе испытаний.</w:t>
      </w:r>
    </w:p>
    <w:p w14:paraId="2B8C1B9E" w14:textId="390C49A6" w:rsidR="005D1B5B" w:rsidRDefault="005D1B5B" w:rsidP="005D1B5B"/>
    <w:p w14:paraId="27724990" w14:textId="77777777" w:rsidR="005D1B5B" w:rsidRPr="005D1B5B" w:rsidRDefault="005D1B5B" w:rsidP="005D1B5B"/>
    <w:p w14:paraId="6E453DDC" w14:textId="77777777" w:rsidR="005D1B5B" w:rsidRDefault="005D1B5B" w:rsidP="005D1B5B">
      <w:pPr>
        <w:pStyle w:val="10"/>
        <w:numPr>
          <w:ilvl w:val="0"/>
          <w:numId w:val="0"/>
        </w:numPr>
        <w:ind w:left="709"/>
      </w:pPr>
    </w:p>
    <w:bookmarkEnd w:id="0"/>
    <w:p w14:paraId="7B1B025A" w14:textId="0161BD19" w:rsidR="00AB286F" w:rsidRDefault="00AB286F" w:rsidP="005D1B5B">
      <w:pPr>
        <w:ind w:firstLine="0"/>
      </w:pPr>
    </w:p>
    <w:p w14:paraId="1DA01634" w14:textId="409B530B" w:rsidR="005D1B5B" w:rsidRDefault="005D1B5B" w:rsidP="005D1B5B">
      <w:pPr>
        <w:ind w:firstLine="0"/>
      </w:pPr>
    </w:p>
    <w:p w14:paraId="21CDAEC8" w14:textId="6AB6E3B4" w:rsidR="005D1B5B" w:rsidRDefault="005D1B5B" w:rsidP="005D1B5B">
      <w:pPr>
        <w:ind w:firstLine="0"/>
      </w:pPr>
    </w:p>
    <w:p w14:paraId="054A6150" w14:textId="1183E347" w:rsidR="005D1B5B" w:rsidRDefault="005D1B5B" w:rsidP="005D1B5B">
      <w:pPr>
        <w:ind w:firstLine="0"/>
      </w:pPr>
    </w:p>
    <w:p w14:paraId="0BB2CA87" w14:textId="65104534" w:rsidR="005D1B5B" w:rsidRDefault="005D1B5B" w:rsidP="005D1B5B">
      <w:pPr>
        <w:ind w:firstLine="0"/>
      </w:pPr>
    </w:p>
    <w:p w14:paraId="3C3BC384" w14:textId="5BC880CF" w:rsidR="005D1B5B" w:rsidRDefault="005D1B5B" w:rsidP="005D1B5B">
      <w:pPr>
        <w:ind w:firstLine="0"/>
      </w:pPr>
    </w:p>
    <w:p w14:paraId="7660D3ED" w14:textId="7BAF1498" w:rsidR="005D1B5B" w:rsidRDefault="005D1B5B" w:rsidP="005D1B5B">
      <w:pPr>
        <w:ind w:firstLine="0"/>
      </w:pPr>
    </w:p>
    <w:p w14:paraId="714C68FB" w14:textId="77777777" w:rsidR="00F342E1" w:rsidRDefault="00F342E1">
      <w:pPr>
        <w:spacing w:before="0" w:after="200" w:line="276" w:lineRule="auto"/>
        <w:ind w:firstLine="0"/>
        <w:contextualSpacing w:val="0"/>
        <w:jc w:val="left"/>
        <w:rPr>
          <w:rFonts w:cs="Times New Roman"/>
          <w:b/>
          <w:bCs/>
        </w:rPr>
      </w:pPr>
      <w:r>
        <w:rPr>
          <w:rFonts w:cs="Times New Roman"/>
          <w:b/>
          <w:bCs/>
        </w:rPr>
        <w:br w:type="page"/>
      </w:r>
    </w:p>
    <w:p w14:paraId="4E1CB3F7" w14:textId="28BCE290" w:rsidR="005D1B5B" w:rsidRPr="00946D85" w:rsidRDefault="005D1B5B" w:rsidP="005D1B5B">
      <w:pPr>
        <w:jc w:val="center"/>
        <w:rPr>
          <w:rFonts w:cs="Times New Roman"/>
        </w:rPr>
      </w:pPr>
      <w:r w:rsidRPr="00946D85">
        <w:rPr>
          <w:rFonts w:cs="Times New Roman"/>
          <w:b/>
          <w:bCs/>
        </w:rPr>
        <w:lastRenderedPageBreak/>
        <w:t>ПРОТОКОЛ</w:t>
      </w:r>
    </w:p>
    <w:p w14:paraId="3E30EA1D" w14:textId="75B9E128" w:rsidR="005D1B5B" w:rsidRPr="00946D85" w:rsidRDefault="005D1B5B" w:rsidP="005D1B5B">
      <w:pPr>
        <w:jc w:val="center"/>
        <w:rPr>
          <w:rFonts w:cs="Times New Roman"/>
        </w:rPr>
      </w:pPr>
      <w:r w:rsidRPr="00946D85">
        <w:rPr>
          <w:rFonts w:cs="Times New Roman"/>
          <w:b/>
          <w:bCs/>
        </w:rPr>
        <w:t xml:space="preserve">Предварительных и приемочных испытаний </w:t>
      </w:r>
      <w:r w:rsidR="0088246C">
        <w:rPr>
          <w:rFonts w:cs="Times New Roman"/>
          <w:b/>
          <w:bCs/>
        </w:rPr>
        <w:t xml:space="preserve">Игры </w:t>
      </w:r>
      <w:r w:rsidRPr="00946D85">
        <w:rPr>
          <w:rFonts w:cs="Times New Roman"/>
          <w:b/>
          <w:bCs/>
        </w:rPr>
        <w:t>«</w:t>
      </w:r>
      <w:r w:rsidR="0088246C">
        <w:rPr>
          <w:b/>
          <w:bCs/>
        </w:rPr>
        <w:t>Собери Паззл</w:t>
      </w:r>
      <w:r w:rsidRPr="00946D85">
        <w:rPr>
          <w:rFonts w:cs="Times New Roman"/>
          <w:b/>
          <w:bCs/>
        </w:rPr>
        <w:t>».</w:t>
      </w:r>
    </w:p>
    <w:p w14:paraId="75923D23" w14:textId="77777777" w:rsidR="005D1B5B" w:rsidRPr="00946D85" w:rsidRDefault="005D1B5B" w:rsidP="005D1B5B">
      <w:pPr>
        <w:jc w:val="center"/>
        <w:rPr>
          <w:rFonts w:cs="Times New Roman"/>
          <w:b/>
          <w:bCs/>
        </w:rPr>
      </w:pPr>
    </w:p>
    <w:p w14:paraId="2A400B1C" w14:textId="051B9E0D" w:rsidR="0088246C" w:rsidRPr="0088246C" w:rsidRDefault="0088246C" w:rsidP="0088246C">
      <w:pPr>
        <w:spacing w:before="120"/>
        <w:ind w:firstLine="709"/>
        <w:contextualSpacing w:val="0"/>
        <w:rPr>
          <w:rFonts w:eastAsia="Times New Roman" w:cs="Times New Roman"/>
          <w:szCs w:val="24"/>
        </w:rPr>
      </w:pPr>
      <w:r w:rsidRPr="0088246C">
        <w:rPr>
          <w:rFonts w:eastAsia="Times New Roman" w:cs="Times New Roman"/>
          <w:color w:val="000000"/>
          <w:szCs w:val="24"/>
        </w:rPr>
        <w:t>В соответствии с требованиями индивидуального задания были проведены испытания игры «</w:t>
      </w:r>
      <w:r>
        <w:rPr>
          <w:rFonts w:eastAsia="Times New Roman" w:cs="Times New Roman"/>
          <w:color w:val="000000"/>
          <w:szCs w:val="24"/>
        </w:rPr>
        <w:t>Собери Паззл</w:t>
      </w:r>
      <w:r w:rsidRPr="0088246C">
        <w:rPr>
          <w:rFonts w:eastAsia="Times New Roman" w:cs="Times New Roman"/>
          <w:color w:val="000000"/>
          <w:szCs w:val="24"/>
        </w:rPr>
        <w:t>» в соответствии с утвержденной «Программой и методикой испытаний».</w:t>
      </w:r>
    </w:p>
    <w:p w14:paraId="75F6F893" w14:textId="77777777" w:rsidR="0088246C" w:rsidRPr="0088246C" w:rsidRDefault="0088246C" w:rsidP="0088246C">
      <w:pPr>
        <w:spacing w:before="0"/>
        <w:ind w:firstLine="709"/>
        <w:contextualSpacing w:val="0"/>
        <w:rPr>
          <w:rFonts w:eastAsia="Times New Roman" w:cs="Times New Roman"/>
          <w:szCs w:val="24"/>
        </w:rPr>
      </w:pPr>
      <w:r w:rsidRPr="0088246C">
        <w:rPr>
          <w:rFonts w:eastAsia="Times New Roman" w:cs="Times New Roman"/>
          <w:color w:val="000000"/>
          <w:szCs w:val="24"/>
        </w:rPr>
        <w:t>Общие сведения об испытаниях приведены в таблице 3.</w:t>
      </w:r>
    </w:p>
    <w:p w14:paraId="1EAB2394" w14:textId="77777777" w:rsidR="0088246C" w:rsidRPr="0088246C" w:rsidRDefault="0088246C" w:rsidP="0088246C">
      <w:pPr>
        <w:spacing w:before="120"/>
        <w:ind w:firstLine="709"/>
        <w:contextualSpacing w:val="0"/>
        <w:rPr>
          <w:rFonts w:eastAsia="Times New Roman" w:cs="Times New Roman"/>
          <w:szCs w:val="24"/>
        </w:rPr>
      </w:pPr>
      <w:r w:rsidRPr="0088246C">
        <w:rPr>
          <w:rFonts w:eastAsia="Times New Roman" w:cs="Times New Roman"/>
          <w:color w:val="000000"/>
          <w:szCs w:val="24"/>
        </w:rPr>
        <w:t>Результаты испытаний приведены в таблице 4. </w:t>
      </w:r>
    </w:p>
    <w:p w14:paraId="2680A821" w14:textId="77777777" w:rsidR="0088246C" w:rsidRPr="0088246C" w:rsidRDefault="0088246C" w:rsidP="0088246C">
      <w:pPr>
        <w:spacing w:before="120" w:after="120" w:line="240" w:lineRule="auto"/>
        <w:ind w:firstLine="0"/>
        <w:contextualSpacing w:val="0"/>
        <w:rPr>
          <w:rFonts w:eastAsia="Times New Roman" w:cs="Times New Roman"/>
          <w:szCs w:val="24"/>
        </w:rPr>
      </w:pPr>
      <w:r w:rsidRPr="0088246C">
        <w:rPr>
          <w:rFonts w:eastAsia="Times New Roman" w:cs="Times New Roman"/>
          <w:color w:val="000000"/>
          <w:szCs w:val="24"/>
        </w:rPr>
        <w:t>Таблица 3 - Общие сведения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7"/>
        <w:gridCol w:w="2274"/>
        <w:gridCol w:w="4195"/>
      </w:tblGrid>
      <w:tr w:rsidR="0088246C" w:rsidRPr="0088246C" w14:paraId="2BED0FCD" w14:textId="77777777" w:rsidTr="00F5325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0BEB8C8" w14:textId="77777777" w:rsidR="0088246C" w:rsidRPr="0088246C" w:rsidRDefault="0088246C" w:rsidP="0088246C">
            <w:pPr>
              <w:spacing w:before="120" w:after="120" w:line="0" w:lineRule="atLeast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</w:rPr>
            </w:pPr>
            <w:r w:rsidRPr="0088246C">
              <w:rPr>
                <w:rFonts w:eastAsia="Times New Roman" w:cs="Times New Roman"/>
                <w:b/>
                <w:bCs/>
                <w:color w:val="000000"/>
                <w:szCs w:val="24"/>
              </w:rPr>
              <w:t>Испытываемый образец: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FC38C60" w14:textId="77777777" w:rsidR="0088246C" w:rsidRPr="0088246C" w:rsidRDefault="0088246C" w:rsidP="0088246C">
            <w:pPr>
              <w:spacing w:before="120" w:after="120" w:line="0" w:lineRule="atLeast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</w:rPr>
            </w:pPr>
            <w:r w:rsidRPr="0088246C">
              <w:rPr>
                <w:rFonts w:eastAsia="Times New Roman" w:cs="Times New Roman"/>
                <w:b/>
                <w:bCs/>
                <w:color w:val="000000"/>
                <w:szCs w:val="24"/>
              </w:rPr>
              <w:t>Информационная система для отдела сбыта и снабжения</w:t>
            </w:r>
          </w:p>
        </w:tc>
      </w:tr>
      <w:tr w:rsidR="0088246C" w:rsidRPr="0088246C" w14:paraId="5779670B" w14:textId="77777777" w:rsidTr="00F5325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083E58B" w14:textId="77777777" w:rsidR="0088246C" w:rsidRPr="0088246C" w:rsidRDefault="0088246C" w:rsidP="0088246C">
            <w:pPr>
              <w:spacing w:before="0" w:after="160" w:line="0" w:lineRule="atLeast"/>
              <w:ind w:firstLine="0"/>
              <w:contextualSpacing w:val="0"/>
              <w:jc w:val="left"/>
              <w:rPr>
                <w:rFonts w:eastAsia="Times New Roman" w:cs="Times New Roman"/>
                <w:szCs w:val="24"/>
              </w:rPr>
            </w:pPr>
            <w:r w:rsidRPr="0088246C">
              <w:rPr>
                <w:rFonts w:eastAsia="Times New Roman" w:cs="Times New Roman"/>
                <w:color w:val="000000"/>
                <w:szCs w:val="24"/>
              </w:rPr>
              <w:t>Дата проведения испытаний: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F09D692" w14:textId="77777777" w:rsidR="0088246C" w:rsidRPr="0088246C" w:rsidRDefault="0088246C" w:rsidP="0088246C">
            <w:pPr>
              <w:spacing w:before="0" w:after="160" w:line="0" w:lineRule="atLeast"/>
              <w:ind w:firstLine="0"/>
              <w:contextualSpacing w:val="0"/>
              <w:jc w:val="left"/>
              <w:rPr>
                <w:rFonts w:eastAsia="Times New Roman" w:cs="Times New Roman"/>
                <w:szCs w:val="24"/>
              </w:rPr>
            </w:pPr>
            <w:proofErr w:type="gramStart"/>
            <w:r w:rsidRPr="0088246C">
              <w:rPr>
                <w:rFonts w:eastAsia="Times New Roman" w:cs="Times New Roman"/>
                <w:color w:val="000000"/>
                <w:szCs w:val="24"/>
              </w:rPr>
              <w:t>«  </w:t>
            </w:r>
            <w:proofErr w:type="gramEnd"/>
            <w:r w:rsidRPr="0088246C">
              <w:rPr>
                <w:rFonts w:eastAsia="Times New Roman" w:cs="Times New Roman"/>
                <w:color w:val="000000"/>
                <w:szCs w:val="24"/>
              </w:rPr>
              <w:t xml:space="preserve">     »                       20__г.</w:t>
            </w:r>
          </w:p>
        </w:tc>
      </w:tr>
      <w:tr w:rsidR="0088246C" w:rsidRPr="0088246C" w14:paraId="0E7CCFBD" w14:textId="77777777" w:rsidTr="00F5325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7730030" w14:textId="77777777" w:rsidR="0088246C" w:rsidRPr="0088246C" w:rsidRDefault="0088246C" w:rsidP="0088246C">
            <w:pPr>
              <w:spacing w:before="0" w:after="160" w:line="0" w:lineRule="atLeast"/>
              <w:ind w:firstLine="0"/>
              <w:contextualSpacing w:val="0"/>
              <w:jc w:val="left"/>
              <w:rPr>
                <w:rFonts w:eastAsia="Times New Roman" w:cs="Times New Roman"/>
                <w:szCs w:val="24"/>
              </w:rPr>
            </w:pPr>
            <w:r w:rsidRPr="0088246C">
              <w:rPr>
                <w:rFonts w:eastAsia="Times New Roman" w:cs="Times New Roman"/>
                <w:color w:val="000000"/>
                <w:szCs w:val="24"/>
              </w:rPr>
              <w:t>Место проведения испытаний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1DB208E" w14:textId="77777777" w:rsidR="0088246C" w:rsidRPr="0088246C" w:rsidRDefault="0088246C" w:rsidP="0088246C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1"/>
                <w:szCs w:val="24"/>
              </w:rPr>
            </w:pPr>
          </w:p>
        </w:tc>
      </w:tr>
      <w:tr w:rsidR="0088246C" w:rsidRPr="0088246C" w14:paraId="3421C32A" w14:textId="77777777" w:rsidTr="00F5325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53A4B91" w14:textId="77777777" w:rsidR="0088246C" w:rsidRPr="0088246C" w:rsidRDefault="0088246C" w:rsidP="0088246C">
            <w:pPr>
              <w:spacing w:before="0" w:after="160" w:line="0" w:lineRule="atLeast"/>
              <w:ind w:firstLine="0"/>
              <w:contextualSpacing w:val="0"/>
              <w:jc w:val="left"/>
              <w:rPr>
                <w:rFonts w:eastAsia="Times New Roman" w:cs="Times New Roman"/>
                <w:szCs w:val="24"/>
              </w:rPr>
            </w:pPr>
            <w:r w:rsidRPr="0088246C">
              <w:rPr>
                <w:rFonts w:eastAsia="Times New Roman" w:cs="Times New Roman"/>
                <w:color w:val="000000"/>
                <w:szCs w:val="24"/>
              </w:rPr>
              <w:t>Испытания проводили: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871E594" w14:textId="77777777" w:rsidR="0088246C" w:rsidRPr="0088246C" w:rsidRDefault="0088246C" w:rsidP="0088246C">
            <w:pPr>
              <w:spacing w:before="0" w:after="160" w:line="0" w:lineRule="atLeast"/>
              <w:ind w:firstLine="0"/>
              <w:contextualSpacing w:val="0"/>
              <w:jc w:val="left"/>
              <w:rPr>
                <w:rFonts w:eastAsia="Times New Roman" w:cs="Times New Roman"/>
                <w:szCs w:val="24"/>
              </w:rPr>
            </w:pPr>
            <w:r w:rsidRPr="0088246C">
              <w:rPr>
                <w:rFonts w:eastAsia="Times New Roman" w:cs="Times New Roman"/>
                <w:color w:val="000000"/>
                <w:szCs w:val="24"/>
              </w:rPr>
              <w:t>Фамилия, И.О.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4810176" w14:textId="77777777" w:rsidR="0088246C" w:rsidRPr="0088246C" w:rsidRDefault="0088246C" w:rsidP="0088246C">
            <w:pPr>
              <w:spacing w:before="0" w:after="160" w:line="0" w:lineRule="atLeast"/>
              <w:ind w:firstLine="0"/>
              <w:contextualSpacing w:val="0"/>
              <w:jc w:val="left"/>
              <w:rPr>
                <w:rFonts w:eastAsia="Times New Roman" w:cs="Times New Roman"/>
                <w:szCs w:val="24"/>
              </w:rPr>
            </w:pPr>
            <w:r w:rsidRPr="0088246C">
              <w:rPr>
                <w:rFonts w:eastAsia="Times New Roman" w:cs="Times New Roman"/>
                <w:color w:val="000000"/>
                <w:szCs w:val="24"/>
              </w:rPr>
              <w:t>Должность</w:t>
            </w:r>
          </w:p>
        </w:tc>
      </w:tr>
      <w:tr w:rsidR="0088246C" w:rsidRPr="0088246C" w14:paraId="3B4E0DB4" w14:textId="77777777" w:rsidTr="00F5325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E48FE0C" w14:textId="77777777" w:rsidR="0088246C" w:rsidRPr="0088246C" w:rsidRDefault="0088246C" w:rsidP="0088246C">
            <w:pPr>
              <w:spacing w:before="0" w:after="160" w:line="0" w:lineRule="atLeast"/>
              <w:ind w:firstLine="0"/>
              <w:contextualSpacing w:val="0"/>
              <w:jc w:val="left"/>
              <w:rPr>
                <w:rFonts w:eastAsia="Times New Roman" w:cs="Times New Roman"/>
                <w:szCs w:val="24"/>
              </w:rPr>
            </w:pPr>
            <w:r w:rsidRPr="0088246C">
              <w:rPr>
                <w:rFonts w:eastAsia="Times New Roman" w:cs="Times New Roman"/>
                <w:color w:val="000000"/>
                <w:szCs w:val="24"/>
              </w:rPr>
              <w:t>От Исполнителя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146D965" w14:textId="77777777" w:rsidR="0088246C" w:rsidRPr="0088246C" w:rsidRDefault="0088246C" w:rsidP="0088246C">
            <w:pPr>
              <w:spacing w:before="120" w:after="160" w:line="240" w:lineRule="auto"/>
              <w:ind w:firstLine="142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proofErr w:type="spellStart"/>
            <w:r w:rsidRPr="0088246C">
              <w:rPr>
                <w:rFonts w:eastAsia="Times New Roman" w:cs="Times New Roman"/>
                <w:color w:val="000000"/>
                <w:szCs w:val="24"/>
              </w:rPr>
              <w:t>Грухина</w:t>
            </w:r>
            <w:proofErr w:type="spellEnd"/>
            <w:r w:rsidRPr="0088246C">
              <w:rPr>
                <w:rFonts w:eastAsia="Times New Roman" w:cs="Times New Roman"/>
                <w:color w:val="000000"/>
                <w:szCs w:val="24"/>
              </w:rPr>
              <w:t xml:space="preserve"> А.С. </w:t>
            </w:r>
          </w:p>
          <w:p w14:paraId="360EB2A9" w14:textId="77777777" w:rsidR="0088246C" w:rsidRPr="0088246C" w:rsidRDefault="0088246C" w:rsidP="0088246C">
            <w:pPr>
              <w:spacing w:before="120" w:after="160" w:line="240" w:lineRule="auto"/>
              <w:ind w:firstLine="142"/>
              <w:contextualSpacing w:val="0"/>
              <w:jc w:val="center"/>
              <w:rPr>
                <w:rFonts w:eastAsia="Times New Roman" w:cs="Times New Roman"/>
                <w:szCs w:val="24"/>
              </w:rPr>
            </w:pPr>
            <w:r w:rsidRPr="0088246C">
              <w:rPr>
                <w:rFonts w:eastAsia="Times New Roman" w:cs="Times New Roman"/>
                <w:color w:val="000000"/>
                <w:szCs w:val="24"/>
              </w:rPr>
              <w:t>Ушакова А.М.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CE8D55C" w14:textId="77777777" w:rsidR="0088246C" w:rsidRPr="0088246C" w:rsidRDefault="0088246C" w:rsidP="0088246C">
            <w:pPr>
              <w:spacing w:before="120" w:after="160" w:line="240" w:lineRule="auto"/>
              <w:ind w:firstLine="142"/>
              <w:contextualSpacing w:val="0"/>
              <w:jc w:val="center"/>
              <w:rPr>
                <w:rFonts w:eastAsia="Times New Roman" w:cs="Times New Roman"/>
                <w:szCs w:val="24"/>
              </w:rPr>
            </w:pPr>
            <w:r w:rsidRPr="0088246C">
              <w:rPr>
                <w:rFonts w:eastAsia="Times New Roman" w:cs="Times New Roman"/>
                <w:color w:val="000000"/>
                <w:szCs w:val="24"/>
              </w:rPr>
              <w:t>Студент группы ИСПк-404-52-00</w:t>
            </w:r>
          </w:p>
        </w:tc>
      </w:tr>
      <w:tr w:rsidR="0088246C" w:rsidRPr="0088246C" w14:paraId="27130F18" w14:textId="77777777" w:rsidTr="00F5325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C707FCB" w14:textId="77777777" w:rsidR="0088246C" w:rsidRPr="0088246C" w:rsidRDefault="0088246C" w:rsidP="0088246C">
            <w:pPr>
              <w:spacing w:before="0" w:after="160" w:line="0" w:lineRule="atLeast"/>
              <w:ind w:firstLine="0"/>
              <w:contextualSpacing w:val="0"/>
              <w:jc w:val="left"/>
              <w:rPr>
                <w:rFonts w:eastAsia="Times New Roman" w:cs="Times New Roman"/>
                <w:szCs w:val="24"/>
              </w:rPr>
            </w:pPr>
            <w:r w:rsidRPr="0088246C">
              <w:rPr>
                <w:rFonts w:eastAsia="Times New Roman" w:cs="Times New Roman"/>
                <w:color w:val="000000"/>
                <w:szCs w:val="24"/>
              </w:rPr>
              <w:t>От Заказчика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2E35A93" w14:textId="77777777" w:rsidR="0088246C" w:rsidRPr="0088246C" w:rsidRDefault="0088246C" w:rsidP="0088246C">
            <w:pPr>
              <w:spacing w:before="120" w:after="160" w:line="0" w:lineRule="atLeast"/>
              <w:ind w:firstLine="142"/>
              <w:contextualSpacing w:val="0"/>
              <w:jc w:val="left"/>
              <w:rPr>
                <w:rFonts w:eastAsia="Times New Roman" w:cs="Times New Roman"/>
                <w:szCs w:val="24"/>
              </w:rPr>
            </w:pPr>
            <w:proofErr w:type="spellStart"/>
            <w:r w:rsidRPr="0088246C">
              <w:rPr>
                <w:rFonts w:eastAsia="Times New Roman" w:cs="Times New Roman"/>
                <w:color w:val="000000"/>
                <w:szCs w:val="24"/>
              </w:rPr>
              <w:t>Долженкова</w:t>
            </w:r>
            <w:proofErr w:type="spellEnd"/>
            <w:r w:rsidRPr="0088246C">
              <w:rPr>
                <w:rFonts w:eastAsia="Times New Roman" w:cs="Times New Roman"/>
                <w:color w:val="000000"/>
                <w:szCs w:val="24"/>
              </w:rPr>
              <w:t xml:space="preserve"> М.Л.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7168C5A" w14:textId="77777777" w:rsidR="0088246C" w:rsidRPr="0088246C" w:rsidRDefault="0088246C" w:rsidP="0088246C">
            <w:pPr>
              <w:spacing w:before="120" w:after="160" w:line="0" w:lineRule="atLeast"/>
              <w:ind w:firstLine="142"/>
              <w:contextualSpacing w:val="0"/>
              <w:jc w:val="left"/>
              <w:rPr>
                <w:rFonts w:eastAsia="Times New Roman" w:cs="Times New Roman"/>
                <w:szCs w:val="24"/>
              </w:rPr>
            </w:pPr>
            <w:r w:rsidRPr="0088246C">
              <w:rPr>
                <w:rFonts w:eastAsia="Times New Roman" w:cs="Times New Roman"/>
                <w:szCs w:val="24"/>
                <w:lang w:eastAsia="zh-CN"/>
              </w:rPr>
              <w:t xml:space="preserve">Преподаватель университета </w:t>
            </w:r>
            <w:proofErr w:type="spellStart"/>
            <w:r w:rsidRPr="0088246C">
              <w:rPr>
                <w:rFonts w:eastAsia="Times New Roman" w:cs="Times New Roman"/>
                <w:szCs w:val="24"/>
                <w:lang w:eastAsia="zh-CN"/>
              </w:rPr>
              <w:t>ВятГу</w:t>
            </w:r>
            <w:proofErr w:type="spellEnd"/>
          </w:p>
        </w:tc>
      </w:tr>
    </w:tbl>
    <w:p w14:paraId="2136E09D" w14:textId="77777777" w:rsidR="0088246C" w:rsidRPr="0088246C" w:rsidRDefault="0088246C" w:rsidP="0088246C">
      <w:pPr>
        <w:spacing w:before="0" w:after="200"/>
        <w:ind w:left="284" w:firstLine="361"/>
        <w:jc w:val="left"/>
        <w:rPr>
          <w:rFonts w:eastAsiaTheme="minorHAnsi" w:cs="Times New Roman"/>
          <w:sz w:val="28"/>
          <w:lang w:eastAsia="en-US"/>
        </w:rPr>
      </w:pPr>
    </w:p>
    <w:p w14:paraId="5153B928" w14:textId="77777777" w:rsidR="0088246C" w:rsidRPr="0088246C" w:rsidRDefault="0088246C" w:rsidP="0088246C">
      <w:pPr>
        <w:spacing w:before="0" w:after="200"/>
        <w:ind w:left="284" w:firstLine="361"/>
        <w:jc w:val="left"/>
        <w:rPr>
          <w:rFonts w:eastAsiaTheme="minorHAnsi" w:cs="Times New Roman"/>
          <w:szCs w:val="24"/>
          <w:lang w:eastAsia="en-US"/>
        </w:rPr>
      </w:pPr>
      <w:r w:rsidRPr="0088246C">
        <w:rPr>
          <w:rFonts w:eastAsiaTheme="minorHAnsi" w:cs="Times New Roman"/>
          <w:szCs w:val="24"/>
          <w:lang w:eastAsia="en-US"/>
        </w:rPr>
        <w:t xml:space="preserve">Таблица 4 - </w:t>
      </w:r>
      <w:r w:rsidRPr="0088246C">
        <w:rPr>
          <w:rFonts w:eastAsia="Times New Roman" w:cs="Times New Roman"/>
          <w:color w:val="000000"/>
          <w:szCs w:val="24"/>
        </w:rPr>
        <w:t>Результаты испытаний</w:t>
      </w:r>
    </w:p>
    <w:tbl>
      <w:tblPr>
        <w:tblStyle w:val="22"/>
        <w:tblW w:w="0" w:type="auto"/>
        <w:tblInd w:w="-34" w:type="dxa"/>
        <w:tblLook w:val="04A0" w:firstRow="1" w:lastRow="0" w:firstColumn="1" w:lastColumn="0" w:noHBand="0" w:noVBand="1"/>
      </w:tblPr>
      <w:tblGrid>
        <w:gridCol w:w="484"/>
        <w:gridCol w:w="4053"/>
        <w:gridCol w:w="1417"/>
        <w:gridCol w:w="1985"/>
        <w:gridCol w:w="1666"/>
      </w:tblGrid>
      <w:tr w:rsidR="0088246C" w:rsidRPr="0088246C" w14:paraId="000B190F" w14:textId="77777777" w:rsidTr="00F53251">
        <w:tc>
          <w:tcPr>
            <w:tcW w:w="484" w:type="dxa"/>
          </w:tcPr>
          <w:p w14:paraId="13F3105F" w14:textId="77777777" w:rsidR="0088246C" w:rsidRPr="0088246C" w:rsidRDefault="0088246C" w:rsidP="0088246C">
            <w:pPr>
              <w:spacing w:before="100" w:beforeAutospacing="1" w:after="200"/>
              <w:ind w:firstLine="0"/>
              <w:jc w:val="left"/>
              <w:rPr>
                <w:rFonts w:cs="Times New Roman"/>
                <w:sz w:val="28"/>
              </w:rPr>
            </w:pPr>
            <w:r w:rsidRPr="0088246C">
              <w:rPr>
                <w:rFonts w:cs="Times New Roman"/>
              </w:rPr>
              <w:t>№</w:t>
            </w:r>
          </w:p>
        </w:tc>
        <w:tc>
          <w:tcPr>
            <w:tcW w:w="4053" w:type="dxa"/>
            <w:vAlign w:val="center"/>
          </w:tcPr>
          <w:p w14:paraId="6EC7C202" w14:textId="77777777" w:rsidR="0088246C" w:rsidRPr="0088246C" w:rsidRDefault="0088246C" w:rsidP="0088246C">
            <w:pPr>
              <w:spacing w:before="0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88246C">
              <w:rPr>
                <w:rFonts w:eastAsia="Times New Roman" w:cs="Times New Roman"/>
                <w:b/>
                <w:bCs/>
                <w:color w:val="000000"/>
                <w:szCs w:val="24"/>
              </w:rPr>
              <w:t>Шаг испытаний (проверок)</w:t>
            </w:r>
          </w:p>
        </w:tc>
        <w:tc>
          <w:tcPr>
            <w:tcW w:w="1417" w:type="dxa"/>
            <w:vAlign w:val="center"/>
          </w:tcPr>
          <w:p w14:paraId="006ABB18" w14:textId="77777777" w:rsidR="0088246C" w:rsidRPr="0088246C" w:rsidRDefault="0088246C" w:rsidP="0088246C">
            <w:pPr>
              <w:spacing w:before="0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88246C">
              <w:rPr>
                <w:rFonts w:eastAsia="Times New Roman" w:cs="Times New Roman"/>
                <w:b/>
                <w:bCs/>
                <w:color w:val="000000"/>
                <w:szCs w:val="24"/>
              </w:rPr>
              <w:t>№ пункта</w:t>
            </w:r>
          </w:p>
          <w:p w14:paraId="19983EA5" w14:textId="77777777" w:rsidR="0088246C" w:rsidRPr="0088246C" w:rsidRDefault="0088246C" w:rsidP="0088246C">
            <w:pPr>
              <w:spacing w:before="0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88246C">
              <w:rPr>
                <w:rFonts w:eastAsia="Times New Roman" w:cs="Times New Roman"/>
                <w:b/>
                <w:bCs/>
                <w:color w:val="000000"/>
                <w:szCs w:val="24"/>
              </w:rPr>
              <w:t>Методики</w:t>
            </w:r>
          </w:p>
        </w:tc>
        <w:tc>
          <w:tcPr>
            <w:tcW w:w="1985" w:type="dxa"/>
            <w:vAlign w:val="center"/>
          </w:tcPr>
          <w:p w14:paraId="00A7F8E4" w14:textId="77777777" w:rsidR="0088246C" w:rsidRPr="0088246C" w:rsidRDefault="0088246C" w:rsidP="0088246C">
            <w:pPr>
              <w:spacing w:before="0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88246C">
              <w:rPr>
                <w:rFonts w:eastAsia="Times New Roman" w:cs="Times New Roman"/>
                <w:b/>
                <w:bCs/>
                <w:color w:val="000000"/>
                <w:szCs w:val="24"/>
              </w:rPr>
              <w:t>Отметка о прохождении (да/нет)</w:t>
            </w:r>
          </w:p>
        </w:tc>
        <w:tc>
          <w:tcPr>
            <w:tcW w:w="1666" w:type="dxa"/>
            <w:vAlign w:val="center"/>
          </w:tcPr>
          <w:p w14:paraId="4704039B" w14:textId="77777777" w:rsidR="0088246C" w:rsidRPr="0088246C" w:rsidRDefault="0088246C" w:rsidP="0088246C">
            <w:pPr>
              <w:spacing w:before="0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88246C">
              <w:rPr>
                <w:rFonts w:eastAsia="Times New Roman" w:cs="Times New Roman"/>
                <w:b/>
                <w:bCs/>
                <w:color w:val="000000"/>
                <w:szCs w:val="24"/>
              </w:rPr>
              <w:t>Примечания</w:t>
            </w:r>
          </w:p>
        </w:tc>
      </w:tr>
      <w:tr w:rsidR="0088246C" w:rsidRPr="0088246C" w14:paraId="1835FCB3" w14:textId="77777777" w:rsidTr="00F53251">
        <w:tc>
          <w:tcPr>
            <w:tcW w:w="484" w:type="dxa"/>
          </w:tcPr>
          <w:p w14:paraId="44CCFD36" w14:textId="77777777" w:rsidR="0088246C" w:rsidRPr="0088246C" w:rsidRDefault="0088246C" w:rsidP="0088246C">
            <w:pPr>
              <w:spacing w:before="0" w:after="200"/>
              <w:ind w:firstLine="0"/>
              <w:jc w:val="left"/>
              <w:rPr>
                <w:rFonts w:cs="Times New Roman"/>
              </w:rPr>
            </w:pPr>
            <w:r w:rsidRPr="0088246C">
              <w:rPr>
                <w:rFonts w:cs="Times New Roman"/>
              </w:rPr>
              <w:t>1</w:t>
            </w:r>
          </w:p>
        </w:tc>
        <w:tc>
          <w:tcPr>
            <w:tcW w:w="4053" w:type="dxa"/>
          </w:tcPr>
          <w:p w14:paraId="071AD345" w14:textId="77777777" w:rsidR="0088246C" w:rsidRPr="0088246C" w:rsidRDefault="0088246C" w:rsidP="0088246C">
            <w:pPr>
              <w:spacing w:before="0" w:after="200"/>
              <w:ind w:firstLine="0"/>
              <w:jc w:val="left"/>
              <w:rPr>
                <w:rFonts w:cs="Times New Roman"/>
                <w:szCs w:val="24"/>
              </w:rPr>
            </w:pPr>
            <w:r w:rsidRPr="0088246C">
              <w:rPr>
                <w:rFonts w:cs="Times New Roman"/>
                <w:szCs w:val="24"/>
              </w:rPr>
              <w:t>Проверка соответствия технического задания требованиям, предъявляемым к студентам направления подготовки по профильным дисциплинам.</w:t>
            </w:r>
          </w:p>
        </w:tc>
        <w:tc>
          <w:tcPr>
            <w:tcW w:w="1417" w:type="dxa"/>
          </w:tcPr>
          <w:p w14:paraId="2B27A63B" w14:textId="77777777" w:rsidR="0088246C" w:rsidRPr="0088246C" w:rsidRDefault="0088246C" w:rsidP="0088246C">
            <w:pPr>
              <w:spacing w:before="0" w:after="200"/>
              <w:ind w:firstLine="0"/>
              <w:jc w:val="center"/>
              <w:rPr>
                <w:rFonts w:cs="Times New Roman"/>
              </w:rPr>
            </w:pPr>
            <w:r w:rsidRPr="0088246C">
              <w:rPr>
                <w:rFonts w:cs="Times New Roman"/>
              </w:rPr>
              <w:t>1</w:t>
            </w:r>
          </w:p>
        </w:tc>
        <w:tc>
          <w:tcPr>
            <w:tcW w:w="1985" w:type="dxa"/>
          </w:tcPr>
          <w:p w14:paraId="2B20E6B3" w14:textId="77777777" w:rsidR="0088246C" w:rsidRPr="0088246C" w:rsidRDefault="0088246C" w:rsidP="0088246C">
            <w:pPr>
              <w:spacing w:before="0" w:after="200"/>
              <w:ind w:firstLine="0"/>
              <w:jc w:val="center"/>
              <w:rPr>
                <w:rFonts w:cs="Times New Roman"/>
              </w:rPr>
            </w:pPr>
            <w:r w:rsidRPr="0088246C">
              <w:rPr>
                <w:rFonts w:cs="Times New Roman"/>
              </w:rPr>
              <w:t>да</w:t>
            </w:r>
          </w:p>
        </w:tc>
        <w:tc>
          <w:tcPr>
            <w:tcW w:w="1666" w:type="dxa"/>
          </w:tcPr>
          <w:p w14:paraId="283F1C86" w14:textId="77777777" w:rsidR="0088246C" w:rsidRPr="0088246C" w:rsidRDefault="0088246C" w:rsidP="0088246C">
            <w:pPr>
              <w:spacing w:before="0" w:after="200"/>
              <w:ind w:firstLine="0"/>
              <w:jc w:val="left"/>
              <w:rPr>
                <w:rFonts w:cs="Times New Roman"/>
                <w:sz w:val="28"/>
              </w:rPr>
            </w:pPr>
          </w:p>
        </w:tc>
      </w:tr>
      <w:tr w:rsidR="0088246C" w:rsidRPr="0088246C" w14:paraId="677DF1C2" w14:textId="77777777" w:rsidTr="00F53251">
        <w:tc>
          <w:tcPr>
            <w:tcW w:w="484" w:type="dxa"/>
          </w:tcPr>
          <w:p w14:paraId="6A2C2575" w14:textId="77777777" w:rsidR="0088246C" w:rsidRPr="0088246C" w:rsidRDefault="0088246C" w:rsidP="0088246C">
            <w:pPr>
              <w:spacing w:before="0" w:after="200"/>
              <w:ind w:firstLine="0"/>
              <w:jc w:val="left"/>
              <w:rPr>
                <w:rFonts w:cs="Times New Roman"/>
              </w:rPr>
            </w:pPr>
            <w:r w:rsidRPr="0088246C">
              <w:rPr>
                <w:rFonts w:cs="Times New Roman"/>
              </w:rPr>
              <w:t>2</w:t>
            </w:r>
          </w:p>
        </w:tc>
        <w:tc>
          <w:tcPr>
            <w:tcW w:w="4053" w:type="dxa"/>
          </w:tcPr>
          <w:p w14:paraId="3AA5EFD1" w14:textId="77777777" w:rsidR="0088246C" w:rsidRPr="0088246C" w:rsidRDefault="0088246C" w:rsidP="0088246C">
            <w:pPr>
              <w:spacing w:before="0" w:after="200"/>
              <w:ind w:firstLine="0"/>
              <w:jc w:val="left"/>
              <w:rPr>
                <w:rFonts w:cs="Times New Roman"/>
                <w:szCs w:val="24"/>
              </w:rPr>
            </w:pPr>
            <w:r w:rsidRPr="0088246C">
              <w:rPr>
                <w:rFonts w:cs="Times New Roman"/>
                <w:szCs w:val="24"/>
              </w:rPr>
              <w:t>Проверка соответствия программы и методики тестирования требованиям, предъявляемым к студентам направления подготовки по профильным дисциплинам.</w:t>
            </w:r>
          </w:p>
        </w:tc>
        <w:tc>
          <w:tcPr>
            <w:tcW w:w="1417" w:type="dxa"/>
          </w:tcPr>
          <w:p w14:paraId="0AEDF780" w14:textId="77777777" w:rsidR="0088246C" w:rsidRPr="0088246C" w:rsidRDefault="0088246C" w:rsidP="0088246C">
            <w:pPr>
              <w:spacing w:before="0" w:after="200"/>
              <w:ind w:firstLine="0"/>
              <w:jc w:val="center"/>
              <w:rPr>
                <w:rFonts w:cs="Times New Roman"/>
              </w:rPr>
            </w:pPr>
            <w:r w:rsidRPr="0088246C">
              <w:rPr>
                <w:rFonts w:cs="Times New Roman"/>
              </w:rPr>
              <w:t>1</w:t>
            </w:r>
          </w:p>
        </w:tc>
        <w:tc>
          <w:tcPr>
            <w:tcW w:w="1985" w:type="dxa"/>
          </w:tcPr>
          <w:p w14:paraId="663CA36B" w14:textId="77777777" w:rsidR="0088246C" w:rsidRPr="0088246C" w:rsidRDefault="0088246C" w:rsidP="0088246C">
            <w:pPr>
              <w:spacing w:before="0" w:after="200"/>
              <w:ind w:firstLine="0"/>
              <w:jc w:val="center"/>
              <w:rPr>
                <w:rFonts w:cs="Times New Roman"/>
              </w:rPr>
            </w:pPr>
            <w:r w:rsidRPr="0088246C">
              <w:rPr>
                <w:rFonts w:cs="Times New Roman"/>
              </w:rPr>
              <w:t>да</w:t>
            </w:r>
          </w:p>
        </w:tc>
        <w:tc>
          <w:tcPr>
            <w:tcW w:w="1666" w:type="dxa"/>
          </w:tcPr>
          <w:p w14:paraId="3F56295F" w14:textId="77777777" w:rsidR="0088246C" w:rsidRPr="0088246C" w:rsidRDefault="0088246C" w:rsidP="0088246C">
            <w:pPr>
              <w:spacing w:before="0" w:after="200"/>
              <w:ind w:firstLine="0"/>
              <w:jc w:val="left"/>
              <w:rPr>
                <w:rFonts w:cs="Times New Roman"/>
                <w:sz w:val="28"/>
              </w:rPr>
            </w:pPr>
          </w:p>
        </w:tc>
      </w:tr>
      <w:tr w:rsidR="0088246C" w:rsidRPr="0088246C" w14:paraId="66BBA043" w14:textId="77777777" w:rsidTr="00F53251">
        <w:tc>
          <w:tcPr>
            <w:tcW w:w="484" w:type="dxa"/>
          </w:tcPr>
          <w:p w14:paraId="65B08DEB" w14:textId="77777777" w:rsidR="0088246C" w:rsidRPr="0088246C" w:rsidRDefault="0088246C" w:rsidP="0088246C">
            <w:pPr>
              <w:spacing w:before="0" w:after="200"/>
              <w:ind w:firstLine="0"/>
              <w:jc w:val="left"/>
              <w:rPr>
                <w:rFonts w:cs="Times New Roman"/>
              </w:rPr>
            </w:pPr>
            <w:r w:rsidRPr="0088246C">
              <w:rPr>
                <w:rFonts w:cs="Times New Roman"/>
              </w:rPr>
              <w:t>3</w:t>
            </w:r>
          </w:p>
        </w:tc>
        <w:tc>
          <w:tcPr>
            <w:tcW w:w="4053" w:type="dxa"/>
          </w:tcPr>
          <w:p w14:paraId="41416689" w14:textId="77777777" w:rsidR="0088246C" w:rsidRPr="0088246C" w:rsidRDefault="0088246C" w:rsidP="0088246C">
            <w:pPr>
              <w:spacing w:before="0" w:after="200"/>
              <w:ind w:firstLine="0"/>
              <w:jc w:val="left"/>
              <w:rPr>
                <w:rFonts w:cs="Times New Roman"/>
                <w:szCs w:val="24"/>
              </w:rPr>
            </w:pPr>
            <w:r w:rsidRPr="0088246C">
              <w:rPr>
                <w:rFonts w:cs="Times New Roman"/>
                <w:szCs w:val="24"/>
              </w:rPr>
              <w:t xml:space="preserve">Проверка соответствия руководства пользователя и руководства </w:t>
            </w:r>
            <w:r w:rsidRPr="0088246C">
              <w:rPr>
                <w:rFonts w:cs="Times New Roman"/>
                <w:szCs w:val="24"/>
              </w:rPr>
              <w:lastRenderedPageBreak/>
              <w:t>программиста требованиям, предъявляемым к студентам направления подготовки по профильным дисциплинам.</w:t>
            </w:r>
          </w:p>
        </w:tc>
        <w:tc>
          <w:tcPr>
            <w:tcW w:w="1417" w:type="dxa"/>
          </w:tcPr>
          <w:p w14:paraId="05075A68" w14:textId="77777777" w:rsidR="0088246C" w:rsidRPr="0088246C" w:rsidRDefault="0088246C" w:rsidP="0088246C">
            <w:pPr>
              <w:spacing w:before="0" w:after="200"/>
              <w:ind w:firstLine="0"/>
              <w:jc w:val="center"/>
              <w:rPr>
                <w:rFonts w:cs="Times New Roman"/>
              </w:rPr>
            </w:pPr>
            <w:r w:rsidRPr="0088246C">
              <w:rPr>
                <w:rFonts w:cs="Times New Roman"/>
              </w:rPr>
              <w:lastRenderedPageBreak/>
              <w:t>1</w:t>
            </w:r>
          </w:p>
        </w:tc>
        <w:tc>
          <w:tcPr>
            <w:tcW w:w="1985" w:type="dxa"/>
          </w:tcPr>
          <w:p w14:paraId="062409F2" w14:textId="77777777" w:rsidR="0088246C" w:rsidRPr="0088246C" w:rsidRDefault="0088246C" w:rsidP="0088246C">
            <w:pPr>
              <w:spacing w:before="0" w:after="200"/>
              <w:ind w:firstLine="0"/>
              <w:jc w:val="center"/>
              <w:rPr>
                <w:rFonts w:cs="Times New Roman"/>
              </w:rPr>
            </w:pPr>
            <w:r w:rsidRPr="0088246C">
              <w:rPr>
                <w:rFonts w:cs="Times New Roman"/>
              </w:rPr>
              <w:t>да</w:t>
            </w:r>
          </w:p>
        </w:tc>
        <w:tc>
          <w:tcPr>
            <w:tcW w:w="1666" w:type="dxa"/>
          </w:tcPr>
          <w:p w14:paraId="2F9E4B4D" w14:textId="77777777" w:rsidR="0088246C" w:rsidRPr="0088246C" w:rsidRDefault="0088246C" w:rsidP="0088246C">
            <w:pPr>
              <w:spacing w:before="0" w:after="200"/>
              <w:ind w:firstLine="0"/>
              <w:jc w:val="left"/>
              <w:rPr>
                <w:rFonts w:cs="Times New Roman"/>
                <w:sz w:val="28"/>
              </w:rPr>
            </w:pPr>
          </w:p>
        </w:tc>
      </w:tr>
      <w:tr w:rsidR="0088246C" w:rsidRPr="0088246C" w14:paraId="25C0492E" w14:textId="77777777" w:rsidTr="00F53251">
        <w:tc>
          <w:tcPr>
            <w:tcW w:w="484" w:type="dxa"/>
          </w:tcPr>
          <w:p w14:paraId="47001BA2" w14:textId="77777777" w:rsidR="0088246C" w:rsidRPr="0088246C" w:rsidRDefault="0088246C" w:rsidP="0088246C">
            <w:pPr>
              <w:spacing w:before="0" w:after="200"/>
              <w:ind w:firstLine="0"/>
              <w:jc w:val="left"/>
              <w:rPr>
                <w:rFonts w:cs="Times New Roman"/>
              </w:rPr>
            </w:pPr>
            <w:r w:rsidRPr="0088246C">
              <w:rPr>
                <w:rFonts w:cs="Times New Roman"/>
              </w:rPr>
              <w:t>4</w:t>
            </w:r>
          </w:p>
        </w:tc>
        <w:tc>
          <w:tcPr>
            <w:tcW w:w="4053" w:type="dxa"/>
          </w:tcPr>
          <w:p w14:paraId="6A30E1E7" w14:textId="77777777" w:rsidR="0088246C" w:rsidRPr="0088246C" w:rsidRDefault="0088246C" w:rsidP="0088246C">
            <w:pPr>
              <w:spacing w:before="0" w:after="200"/>
              <w:ind w:firstLine="0"/>
              <w:jc w:val="left"/>
              <w:rPr>
                <w:rFonts w:cs="Times New Roman"/>
                <w:szCs w:val="24"/>
              </w:rPr>
            </w:pPr>
            <w:r w:rsidRPr="0088246C">
              <w:rPr>
                <w:rFonts w:cs="Times New Roman"/>
                <w:szCs w:val="24"/>
              </w:rPr>
              <w:t>Проверка загрузки изображений</w:t>
            </w:r>
          </w:p>
        </w:tc>
        <w:tc>
          <w:tcPr>
            <w:tcW w:w="1417" w:type="dxa"/>
          </w:tcPr>
          <w:p w14:paraId="705742C4" w14:textId="77777777" w:rsidR="0088246C" w:rsidRPr="0088246C" w:rsidRDefault="0088246C" w:rsidP="0088246C">
            <w:pPr>
              <w:spacing w:before="0" w:after="200"/>
              <w:ind w:firstLine="0"/>
              <w:jc w:val="center"/>
              <w:rPr>
                <w:rFonts w:cs="Times New Roman"/>
              </w:rPr>
            </w:pPr>
            <w:r w:rsidRPr="0088246C">
              <w:rPr>
                <w:rFonts w:cs="Times New Roman"/>
              </w:rPr>
              <w:t>2</w:t>
            </w:r>
          </w:p>
        </w:tc>
        <w:tc>
          <w:tcPr>
            <w:tcW w:w="1985" w:type="dxa"/>
          </w:tcPr>
          <w:p w14:paraId="5EA94FF7" w14:textId="77777777" w:rsidR="0088246C" w:rsidRPr="0088246C" w:rsidRDefault="0088246C" w:rsidP="0088246C">
            <w:pPr>
              <w:spacing w:before="0" w:after="200"/>
              <w:ind w:firstLine="0"/>
              <w:jc w:val="center"/>
              <w:rPr>
                <w:rFonts w:cs="Times New Roman"/>
              </w:rPr>
            </w:pPr>
            <w:r w:rsidRPr="0088246C">
              <w:rPr>
                <w:rFonts w:cs="Times New Roman"/>
              </w:rPr>
              <w:t>да</w:t>
            </w:r>
          </w:p>
        </w:tc>
        <w:tc>
          <w:tcPr>
            <w:tcW w:w="1666" w:type="dxa"/>
          </w:tcPr>
          <w:p w14:paraId="206D8CD3" w14:textId="77777777" w:rsidR="0088246C" w:rsidRPr="0088246C" w:rsidRDefault="0088246C" w:rsidP="0088246C">
            <w:pPr>
              <w:spacing w:before="0" w:after="200"/>
              <w:ind w:firstLine="0"/>
              <w:jc w:val="left"/>
              <w:rPr>
                <w:rFonts w:cs="Times New Roman"/>
                <w:sz w:val="28"/>
              </w:rPr>
            </w:pPr>
          </w:p>
        </w:tc>
      </w:tr>
      <w:tr w:rsidR="0088246C" w:rsidRPr="0088246C" w14:paraId="42C39AFD" w14:textId="77777777" w:rsidTr="00F53251">
        <w:tc>
          <w:tcPr>
            <w:tcW w:w="484" w:type="dxa"/>
          </w:tcPr>
          <w:p w14:paraId="5CC42AF9" w14:textId="77777777" w:rsidR="0088246C" w:rsidRPr="0088246C" w:rsidRDefault="0088246C" w:rsidP="0088246C">
            <w:pPr>
              <w:spacing w:before="0" w:after="200"/>
              <w:ind w:firstLine="0"/>
              <w:jc w:val="left"/>
              <w:rPr>
                <w:rFonts w:cs="Times New Roman"/>
              </w:rPr>
            </w:pPr>
            <w:r w:rsidRPr="0088246C">
              <w:rPr>
                <w:rFonts w:cs="Times New Roman"/>
              </w:rPr>
              <w:t>5</w:t>
            </w:r>
          </w:p>
        </w:tc>
        <w:tc>
          <w:tcPr>
            <w:tcW w:w="4053" w:type="dxa"/>
          </w:tcPr>
          <w:p w14:paraId="6CB17450" w14:textId="499FC55D" w:rsidR="0088246C" w:rsidRPr="0088246C" w:rsidRDefault="0088246C" w:rsidP="0088246C">
            <w:pPr>
              <w:spacing w:before="0" w:after="200"/>
              <w:ind w:firstLine="0"/>
              <w:jc w:val="left"/>
              <w:rPr>
                <w:rFonts w:cs="Times New Roman"/>
                <w:szCs w:val="24"/>
              </w:rPr>
            </w:pPr>
            <w:r w:rsidRPr="00865411">
              <w:t>Проверка разделения на кусочки</w:t>
            </w:r>
          </w:p>
        </w:tc>
        <w:tc>
          <w:tcPr>
            <w:tcW w:w="1417" w:type="dxa"/>
          </w:tcPr>
          <w:p w14:paraId="6EC80371" w14:textId="2EC5F933" w:rsidR="0088246C" w:rsidRPr="0088246C" w:rsidRDefault="0088246C" w:rsidP="0088246C">
            <w:pPr>
              <w:spacing w:before="0" w:after="200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</w:p>
        </w:tc>
        <w:tc>
          <w:tcPr>
            <w:tcW w:w="1985" w:type="dxa"/>
          </w:tcPr>
          <w:p w14:paraId="0A38F2ED" w14:textId="77777777" w:rsidR="0088246C" w:rsidRPr="0088246C" w:rsidRDefault="0088246C" w:rsidP="0088246C">
            <w:pPr>
              <w:spacing w:before="0" w:after="200"/>
              <w:ind w:firstLine="0"/>
              <w:jc w:val="center"/>
              <w:rPr>
                <w:rFonts w:cs="Times New Roman"/>
              </w:rPr>
            </w:pPr>
            <w:r w:rsidRPr="0088246C">
              <w:rPr>
                <w:rFonts w:cs="Times New Roman"/>
              </w:rPr>
              <w:t>да</w:t>
            </w:r>
          </w:p>
        </w:tc>
        <w:tc>
          <w:tcPr>
            <w:tcW w:w="1666" w:type="dxa"/>
          </w:tcPr>
          <w:p w14:paraId="45CC1EBA" w14:textId="77777777" w:rsidR="0088246C" w:rsidRPr="0088246C" w:rsidRDefault="0088246C" w:rsidP="0088246C">
            <w:pPr>
              <w:spacing w:before="0" w:after="200"/>
              <w:ind w:firstLine="0"/>
              <w:jc w:val="left"/>
              <w:rPr>
                <w:rFonts w:cs="Times New Roman"/>
                <w:sz w:val="28"/>
              </w:rPr>
            </w:pPr>
          </w:p>
        </w:tc>
      </w:tr>
      <w:tr w:rsidR="0088246C" w:rsidRPr="0088246C" w14:paraId="4237A063" w14:textId="77777777" w:rsidTr="00F53251">
        <w:tc>
          <w:tcPr>
            <w:tcW w:w="484" w:type="dxa"/>
          </w:tcPr>
          <w:p w14:paraId="651DB872" w14:textId="6E5E5F64" w:rsidR="0088246C" w:rsidRPr="0088246C" w:rsidRDefault="0088246C" w:rsidP="0088246C">
            <w:pPr>
              <w:spacing w:before="0" w:after="200"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6</w:t>
            </w:r>
          </w:p>
        </w:tc>
        <w:tc>
          <w:tcPr>
            <w:tcW w:w="4053" w:type="dxa"/>
          </w:tcPr>
          <w:p w14:paraId="4039D3C4" w14:textId="77777777" w:rsidR="0088246C" w:rsidRPr="0088246C" w:rsidRDefault="0088246C" w:rsidP="0088246C">
            <w:pPr>
              <w:spacing w:before="0" w:after="200"/>
              <w:ind w:firstLine="0"/>
              <w:jc w:val="left"/>
              <w:rPr>
                <w:rFonts w:cs="Times New Roman"/>
                <w:szCs w:val="24"/>
              </w:rPr>
            </w:pPr>
            <w:r w:rsidRPr="0088246C">
              <w:rPr>
                <w:rFonts w:cs="Times New Roman"/>
                <w:szCs w:val="24"/>
              </w:rPr>
              <w:t>Проверка работоспособности перетаскивания кусочков паззла.</w:t>
            </w:r>
          </w:p>
        </w:tc>
        <w:tc>
          <w:tcPr>
            <w:tcW w:w="1417" w:type="dxa"/>
          </w:tcPr>
          <w:p w14:paraId="057DE4B1" w14:textId="330C02C5" w:rsidR="0088246C" w:rsidRPr="0088246C" w:rsidRDefault="0088246C" w:rsidP="0088246C">
            <w:pPr>
              <w:spacing w:before="0" w:after="200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4</w:t>
            </w:r>
          </w:p>
        </w:tc>
        <w:tc>
          <w:tcPr>
            <w:tcW w:w="1985" w:type="dxa"/>
          </w:tcPr>
          <w:p w14:paraId="49BB0FA6" w14:textId="77777777" w:rsidR="0088246C" w:rsidRPr="0088246C" w:rsidRDefault="0088246C" w:rsidP="0088246C">
            <w:pPr>
              <w:spacing w:before="0" w:after="200"/>
              <w:ind w:firstLine="0"/>
              <w:jc w:val="center"/>
              <w:rPr>
                <w:rFonts w:cs="Times New Roman"/>
              </w:rPr>
            </w:pPr>
            <w:r w:rsidRPr="0088246C">
              <w:rPr>
                <w:rFonts w:cs="Times New Roman"/>
              </w:rPr>
              <w:t>да</w:t>
            </w:r>
          </w:p>
        </w:tc>
        <w:tc>
          <w:tcPr>
            <w:tcW w:w="1666" w:type="dxa"/>
          </w:tcPr>
          <w:p w14:paraId="285439BC" w14:textId="77777777" w:rsidR="0088246C" w:rsidRPr="0088246C" w:rsidRDefault="0088246C" w:rsidP="0088246C">
            <w:pPr>
              <w:spacing w:before="0" w:after="200"/>
              <w:ind w:firstLine="0"/>
              <w:jc w:val="left"/>
              <w:rPr>
                <w:rFonts w:cs="Times New Roman"/>
                <w:sz w:val="28"/>
              </w:rPr>
            </w:pPr>
          </w:p>
        </w:tc>
      </w:tr>
      <w:tr w:rsidR="0088246C" w:rsidRPr="0088246C" w14:paraId="15590C2C" w14:textId="77777777" w:rsidTr="00F53251">
        <w:tc>
          <w:tcPr>
            <w:tcW w:w="484" w:type="dxa"/>
          </w:tcPr>
          <w:p w14:paraId="1829AD0F" w14:textId="79191ADE" w:rsidR="0088246C" w:rsidRDefault="0088246C" w:rsidP="0088246C">
            <w:pPr>
              <w:spacing w:before="0" w:after="200"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7</w:t>
            </w:r>
          </w:p>
        </w:tc>
        <w:tc>
          <w:tcPr>
            <w:tcW w:w="4053" w:type="dxa"/>
          </w:tcPr>
          <w:p w14:paraId="11E0D572" w14:textId="4B48F637" w:rsidR="0088246C" w:rsidRPr="0088246C" w:rsidRDefault="0088246C" w:rsidP="0088246C">
            <w:pPr>
              <w:spacing w:before="0" w:after="200"/>
              <w:ind w:firstLine="0"/>
              <w:jc w:val="left"/>
              <w:rPr>
                <w:rFonts w:cs="Times New Roman"/>
                <w:szCs w:val="24"/>
              </w:rPr>
            </w:pPr>
            <w:r w:rsidRPr="00865411">
              <w:t>Проверка замещения кусочков</w:t>
            </w:r>
            <w:r>
              <w:t xml:space="preserve"> паззла</w:t>
            </w:r>
          </w:p>
        </w:tc>
        <w:tc>
          <w:tcPr>
            <w:tcW w:w="1417" w:type="dxa"/>
          </w:tcPr>
          <w:p w14:paraId="79693B58" w14:textId="491A71A0" w:rsidR="0088246C" w:rsidRDefault="0088246C" w:rsidP="0088246C">
            <w:pPr>
              <w:spacing w:before="0" w:after="200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5</w:t>
            </w:r>
          </w:p>
        </w:tc>
        <w:tc>
          <w:tcPr>
            <w:tcW w:w="1985" w:type="dxa"/>
          </w:tcPr>
          <w:p w14:paraId="5516A35E" w14:textId="26DDEEE2" w:rsidR="0088246C" w:rsidRPr="0088246C" w:rsidRDefault="0088246C" w:rsidP="0088246C">
            <w:pPr>
              <w:spacing w:before="0" w:after="200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да</w:t>
            </w:r>
          </w:p>
        </w:tc>
        <w:tc>
          <w:tcPr>
            <w:tcW w:w="1666" w:type="dxa"/>
          </w:tcPr>
          <w:p w14:paraId="6086257D" w14:textId="77777777" w:rsidR="0088246C" w:rsidRPr="0088246C" w:rsidRDefault="0088246C" w:rsidP="0088246C">
            <w:pPr>
              <w:spacing w:before="0" w:after="200"/>
              <w:ind w:firstLine="0"/>
              <w:jc w:val="left"/>
              <w:rPr>
                <w:rFonts w:cs="Times New Roman"/>
                <w:sz w:val="28"/>
              </w:rPr>
            </w:pPr>
          </w:p>
        </w:tc>
      </w:tr>
      <w:tr w:rsidR="0088246C" w:rsidRPr="0088246C" w14:paraId="52D91148" w14:textId="77777777" w:rsidTr="00F53251">
        <w:tc>
          <w:tcPr>
            <w:tcW w:w="484" w:type="dxa"/>
          </w:tcPr>
          <w:p w14:paraId="6B10CD8E" w14:textId="2B220D59" w:rsidR="0088246C" w:rsidRPr="0088246C" w:rsidRDefault="0088246C" w:rsidP="0088246C">
            <w:pPr>
              <w:spacing w:before="0" w:after="200"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8</w:t>
            </w:r>
          </w:p>
        </w:tc>
        <w:tc>
          <w:tcPr>
            <w:tcW w:w="4053" w:type="dxa"/>
          </w:tcPr>
          <w:p w14:paraId="7EAAA762" w14:textId="77777777" w:rsidR="0088246C" w:rsidRPr="0088246C" w:rsidRDefault="0088246C" w:rsidP="0088246C">
            <w:pPr>
              <w:spacing w:before="0" w:after="200"/>
              <w:ind w:firstLine="0"/>
              <w:jc w:val="left"/>
              <w:rPr>
                <w:rFonts w:cs="Times New Roman"/>
                <w:szCs w:val="24"/>
              </w:rPr>
            </w:pPr>
            <w:r w:rsidRPr="0088246C">
              <w:rPr>
                <w:rFonts w:cs="Times New Roman"/>
                <w:szCs w:val="24"/>
              </w:rPr>
              <w:t>Проверка корректного отображения уведомлений о завершении паззла.</w:t>
            </w:r>
          </w:p>
        </w:tc>
        <w:tc>
          <w:tcPr>
            <w:tcW w:w="1417" w:type="dxa"/>
          </w:tcPr>
          <w:p w14:paraId="73E462E5" w14:textId="4B6EA4E3" w:rsidR="0088246C" w:rsidRPr="0088246C" w:rsidRDefault="0088246C" w:rsidP="0088246C">
            <w:pPr>
              <w:spacing w:before="0" w:after="200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6</w:t>
            </w:r>
          </w:p>
        </w:tc>
        <w:tc>
          <w:tcPr>
            <w:tcW w:w="1985" w:type="dxa"/>
          </w:tcPr>
          <w:p w14:paraId="1BB2D49E" w14:textId="77777777" w:rsidR="0088246C" w:rsidRPr="0088246C" w:rsidRDefault="0088246C" w:rsidP="0088246C">
            <w:pPr>
              <w:spacing w:before="0" w:after="200"/>
              <w:ind w:firstLine="0"/>
              <w:jc w:val="center"/>
              <w:rPr>
                <w:rFonts w:cs="Times New Roman"/>
              </w:rPr>
            </w:pPr>
            <w:r w:rsidRPr="0088246C">
              <w:rPr>
                <w:rFonts w:cs="Times New Roman"/>
              </w:rPr>
              <w:t>да</w:t>
            </w:r>
          </w:p>
        </w:tc>
        <w:tc>
          <w:tcPr>
            <w:tcW w:w="1666" w:type="dxa"/>
          </w:tcPr>
          <w:p w14:paraId="36937AC1" w14:textId="77777777" w:rsidR="0088246C" w:rsidRPr="0088246C" w:rsidRDefault="0088246C" w:rsidP="0088246C">
            <w:pPr>
              <w:spacing w:before="0" w:after="200"/>
              <w:ind w:firstLine="0"/>
              <w:jc w:val="left"/>
              <w:rPr>
                <w:rFonts w:cs="Times New Roman"/>
                <w:sz w:val="28"/>
              </w:rPr>
            </w:pPr>
          </w:p>
        </w:tc>
      </w:tr>
      <w:tr w:rsidR="0088246C" w:rsidRPr="0088246C" w14:paraId="3E9C1744" w14:textId="77777777" w:rsidTr="00F53251">
        <w:tc>
          <w:tcPr>
            <w:tcW w:w="484" w:type="dxa"/>
          </w:tcPr>
          <w:p w14:paraId="6D6FD197" w14:textId="0535597C" w:rsidR="0088246C" w:rsidRDefault="0088246C" w:rsidP="0088246C">
            <w:pPr>
              <w:spacing w:before="0" w:after="200"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9</w:t>
            </w:r>
          </w:p>
        </w:tc>
        <w:tc>
          <w:tcPr>
            <w:tcW w:w="4053" w:type="dxa"/>
          </w:tcPr>
          <w:p w14:paraId="75C87B9F" w14:textId="4A1F5EAB" w:rsidR="0088246C" w:rsidRPr="0088246C" w:rsidRDefault="0088246C" w:rsidP="0088246C">
            <w:pPr>
              <w:spacing w:before="0" w:after="200"/>
              <w:ind w:firstLine="0"/>
              <w:jc w:val="left"/>
              <w:rPr>
                <w:rFonts w:cs="Times New Roman"/>
                <w:szCs w:val="24"/>
              </w:rPr>
            </w:pPr>
            <w:r w:rsidRPr="00865411">
              <w:t>Проверка функциональности меню</w:t>
            </w:r>
          </w:p>
        </w:tc>
        <w:tc>
          <w:tcPr>
            <w:tcW w:w="1417" w:type="dxa"/>
          </w:tcPr>
          <w:p w14:paraId="273B8703" w14:textId="307FAFD9" w:rsidR="0088246C" w:rsidRDefault="0088246C" w:rsidP="0088246C">
            <w:pPr>
              <w:spacing w:before="0" w:after="200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7</w:t>
            </w:r>
          </w:p>
        </w:tc>
        <w:tc>
          <w:tcPr>
            <w:tcW w:w="1985" w:type="dxa"/>
          </w:tcPr>
          <w:p w14:paraId="31B7487F" w14:textId="1BFB73D8" w:rsidR="0088246C" w:rsidRPr="0088246C" w:rsidRDefault="0088246C" w:rsidP="0088246C">
            <w:pPr>
              <w:spacing w:before="0" w:after="200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да</w:t>
            </w:r>
          </w:p>
        </w:tc>
        <w:tc>
          <w:tcPr>
            <w:tcW w:w="1666" w:type="dxa"/>
          </w:tcPr>
          <w:p w14:paraId="5F64F1C6" w14:textId="77777777" w:rsidR="0088246C" w:rsidRPr="0088246C" w:rsidRDefault="0088246C" w:rsidP="0088246C">
            <w:pPr>
              <w:spacing w:before="0" w:after="200"/>
              <w:ind w:firstLine="0"/>
              <w:jc w:val="left"/>
              <w:rPr>
                <w:rFonts w:cs="Times New Roman"/>
                <w:sz w:val="28"/>
              </w:rPr>
            </w:pPr>
          </w:p>
        </w:tc>
      </w:tr>
      <w:tr w:rsidR="0088246C" w:rsidRPr="0088246C" w14:paraId="2C503B38" w14:textId="77777777" w:rsidTr="00F53251">
        <w:tc>
          <w:tcPr>
            <w:tcW w:w="484" w:type="dxa"/>
          </w:tcPr>
          <w:p w14:paraId="6C78E8D2" w14:textId="18D43AC3" w:rsidR="0088246C" w:rsidRPr="0088246C" w:rsidRDefault="0088246C" w:rsidP="0088246C">
            <w:pPr>
              <w:spacing w:before="0" w:after="200"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10</w:t>
            </w:r>
          </w:p>
        </w:tc>
        <w:tc>
          <w:tcPr>
            <w:tcW w:w="4053" w:type="dxa"/>
          </w:tcPr>
          <w:p w14:paraId="7588AF2E" w14:textId="77777777" w:rsidR="0088246C" w:rsidRPr="0088246C" w:rsidRDefault="0088246C" w:rsidP="0088246C">
            <w:pPr>
              <w:spacing w:before="0" w:after="200"/>
              <w:ind w:firstLine="0"/>
              <w:jc w:val="left"/>
              <w:rPr>
                <w:rFonts w:cs="Times New Roman"/>
                <w:szCs w:val="24"/>
              </w:rPr>
            </w:pPr>
            <w:r w:rsidRPr="0088246C">
              <w:rPr>
                <w:rFonts w:cs="Times New Roman"/>
                <w:szCs w:val="24"/>
              </w:rPr>
              <w:t>Проверка устойчивости интерфейса</w:t>
            </w:r>
          </w:p>
        </w:tc>
        <w:tc>
          <w:tcPr>
            <w:tcW w:w="1417" w:type="dxa"/>
          </w:tcPr>
          <w:p w14:paraId="17B57153" w14:textId="691B82B7" w:rsidR="0088246C" w:rsidRPr="0088246C" w:rsidRDefault="0088246C" w:rsidP="0088246C">
            <w:pPr>
              <w:spacing w:before="0" w:after="200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8</w:t>
            </w:r>
          </w:p>
        </w:tc>
        <w:tc>
          <w:tcPr>
            <w:tcW w:w="1985" w:type="dxa"/>
          </w:tcPr>
          <w:p w14:paraId="26C92923" w14:textId="77777777" w:rsidR="0088246C" w:rsidRPr="0088246C" w:rsidRDefault="0088246C" w:rsidP="0088246C">
            <w:pPr>
              <w:spacing w:before="0" w:after="200"/>
              <w:ind w:firstLine="0"/>
              <w:jc w:val="center"/>
              <w:rPr>
                <w:rFonts w:cs="Times New Roman"/>
              </w:rPr>
            </w:pPr>
            <w:r w:rsidRPr="0088246C">
              <w:rPr>
                <w:rFonts w:cs="Times New Roman"/>
              </w:rPr>
              <w:t>да</w:t>
            </w:r>
          </w:p>
        </w:tc>
        <w:tc>
          <w:tcPr>
            <w:tcW w:w="1666" w:type="dxa"/>
          </w:tcPr>
          <w:p w14:paraId="0E3BEF19" w14:textId="77777777" w:rsidR="0088246C" w:rsidRPr="0088246C" w:rsidRDefault="0088246C" w:rsidP="0088246C">
            <w:pPr>
              <w:spacing w:before="0" w:after="200"/>
              <w:ind w:firstLine="0"/>
              <w:jc w:val="left"/>
              <w:rPr>
                <w:rFonts w:cs="Times New Roman"/>
                <w:sz w:val="28"/>
              </w:rPr>
            </w:pPr>
          </w:p>
        </w:tc>
      </w:tr>
    </w:tbl>
    <w:p w14:paraId="0566F065" w14:textId="77777777" w:rsidR="004B7723" w:rsidRPr="00946D85" w:rsidRDefault="004B7723" w:rsidP="0088246C">
      <w:pPr>
        <w:pStyle w:val="aff"/>
        <w:ind w:firstLine="0"/>
        <w:rPr>
          <w:sz w:val="24"/>
        </w:rPr>
      </w:pPr>
    </w:p>
    <w:p w14:paraId="06B601D6" w14:textId="77777777" w:rsidR="005D1B5B" w:rsidRPr="00495941" w:rsidRDefault="005D1B5B" w:rsidP="005D1B5B">
      <w:pPr>
        <w:ind w:firstLine="0"/>
      </w:pPr>
    </w:p>
    <w:sectPr w:rsidR="005D1B5B" w:rsidRPr="00495941" w:rsidSect="00D2756B">
      <w:headerReference w:type="default" r:id="rId11"/>
      <w:pgSz w:w="11906" w:h="16838"/>
      <w:pgMar w:top="1134" w:right="567" w:bottom="1134" w:left="1134" w:header="708" w:footer="708" w:gutter="0"/>
      <w:pgNumType w:start="1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F5D530" w14:textId="77777777" w:rsidR="003A635F" w:rsidRDefault="003A635F">
      <w:pPr>
        <w:spacing w:before="0" w:line="240" w:lineRule="auto"/>
      </w:pPr>
      <w:r>
        <w:separator/>
      </w:r>
    </w:p>
  </w:endnote>
  <w:endnote w:type="continuationSeparator" w:id="0">
    <w:p w14:paraId="7B4F7C95" w14:textId="77777777" w:rsidR="003A635F" w:rsidRDefault="003A635F">
      <w:pPr>
        <w:spacing w:before="0" w:line="240" w:lineRule="auto"/>
      </w:pPr>
      <w:r>
        <w:continuationSeparator/>
      </w:r>
    </w:p>
  </w:endnote>
  <w:endnote w:type="continuationNotice" w:id="1">
    <w:p w14:paraId="3AA8DFA0" w14:textId="77777777" w:rsidR="003A635F" w:rsidRDefault="003A635F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CF7A38" w14:textId="77777777" w:rsidR="003A635F" w:rsidRDefault="003A635F" w:rsidP="00990EAC">
      <w:pPr>
        <w:spacing w:before="0" w:line="240" w:lineRule="auto"/>
      </w:pPr>
      <w:r>
        <w:separator/>
      </w:r>
    </w:p>
  </w:footnote>
  <w:footnote w:type="continuationSeparator" w:id="0">
    <w:p w14:paraId="3320ED77" w14:textId="77777777" w:rsidR="003A635F" w:rsidRDefault="003A635F" w:rsidP="00990EAC">
      <w:pPr>
        <w:spacing w:before="0" w:line="240" w:lineRule="auto"/>
      </w:pPr>
      <w:r>
        <w:continuationSeparator/>
      </w:r>
    </w:p>
  </w:footnote>
  <w:footnote w:type="continuationNotice" w:id="1">
    <w:p w14:paraId="4AF68138" w14:textId="77777777" w:rsidR="003A635F" w:rsidRDefault="003A635F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06B065" w14:textId="41FD88A6" w:rsidR="007635BD" w:rsidRPr="00C17A21" w:rsidRDefault="007635BD" w:rsidP="00990EAC">
    <w:pPr>
      <w:pStyle w:val="ad"/>
      <w:ind w:firstLine="0"/>
      <w:jc w:val="center"/>
      <w:rPr>
        <w:rStyle w:val="af1"/>
        <w:lang w:val="en-US"/>
      </w:rPr>
    </w:pPr>
    <w:r w:rsidRPr="00C17A21">
      <w:rPr>
        <w:rStyle w:val="af1"/>
      </w:rPr>
      <w:fldChar w:fldCharType="begin"/>
    </w:r>
    <w:r w:rsidRPr="00C17A21">
      <w:rPr>
        <w:rStyle w:val="af1"/>
      </w:rPr>
      <w:instrText xml:space="preserve"> PAGE </w:instrText>
    </w:r>
    <w:r w:rsidRPr="00C17A21">
      <w:rPr>
        <w:rStyle w:val="af1"/>
      </w:rPr>
      <w:fldChar w:fldCharType="separate"/>
    </w:r>
    <w:r>
      <w:rPr>
        <w:rStyle w:val="af1"/>
        <w:noProof/>
      </w:rPr>
      <w:t>6</w:t>
    </w:r>
    <w:r w:rsidRPr="00C17A21">
      <w:rPr>
        <w:rStyle w:val="af1"/>
      </w:rPr>
      <w:fldChar w:fldCharType="end"/>
    </w:r>
  </w:p>
  <w:p w14:paraId="0AA9F560" w14:textId="77777777" w:rsidR="007635BD" w:rsidRPr="008E27BF" w:rsidRDefault="007635BD" w:rsidP="00990EAC">
    <w:pPr>
      <w:pStyle w:val="ad"/>
      <w:ind w:firstLine="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C7602320"/>
    <w:lvl w:ilvl="0">
      <w:start w:val="1"/>
      <w:numFmt w:val="bullet"/>
      <w:pStyle w:val="a"/>
      <w:lvlText w:val=""/>
      <w:lvlJc w:val="left"/>
      <w:pPr>
        <w:ind w:left="1211" w:hanging="360"/>
      </w:pPr>
      <w:rPr>
        <w:rFonts w:ascii="Symbol" w:hAnsi="Symbol" w:hint="default"/>
      </w:rPr>
    </w:lvl>
  </w:abstractNum>
  <w:abstractNum w:abstractNumId="1" w15:restartNumberingAfterBreak="0">
    <w:nsid w:val="075629DA"/>
    <w:multiLevelType w:val="hybridMultilevel"/>
    <w:tmpl w:val="AB52F7C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7CD7BAE"/>
    <w:multiLevelType w:val="hybridMultilevel"/>
    <w:tmpl w:val="47469A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9907799"/>
    <w:multiLevelType w:val="hybridMultilevel"/>
    <w:tmpl w:val="D8C465E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0AD71513"/>
    <w:multiLevelType w:val="hybridMultilevel"/>
    <w:tmpl w:val="81A408F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19E7744A"/>
    <w:multiLevelType w:val="hybridMultilevel"/>
    <w:tmpl w:val="ABE4C416"/>
    <w:lvl w:ilvl="0" w:tplc="D4660364">
      <w:start w:val="1"/>
      <w:numFmt w:val="decimal"/>
      <w:pStyle w:val="vguNumber"/>
      <w:lvlText w:val="%1)"/>
      <w:lvlJc w:val="left"/>
      <w:pPr>
        <w:ind w:left="1211" w:hanging="360"/>
      </w:pPr>
    </w:lvl>
    <w:lvl w:ilvl="1" w:tplc="73BED02C">
      <w:start w:val="1"/>
      <w:numFmt w:val="lowerLetter"/>
      <w:lvlText w:val="%2."/>
      <w:lvlJc w:val="left"/>
      <w:pPr>
        <w:ind w:left="1931" w:hanging="360"/>
      </w:pPr>
    </w:lvl>
    <w:lvl w:ilvl="2" w:tplc="BBCADF4C" w:tentative="1">
      <w:start w:val="1"/>
      <w:numFmt w:val="lowerRoman"/>
      <w:lvlText w:val="%3."/>
      <w:lvlJc w:val="right"/>
      <w:pPr>
        <w:ind w:left="2651" w:hanging="180"/>
      </w:pPr>
    </w:lvl>
    <w:lvl w:ilvl="3" w:tplc="07E671C6" w:tentative="1">
      <w:start w:val="1"/>
      <w:numFmt w:val="decimal"/>
      <w:lvlText w:val="%4."/>
      <w:lvlJc w:val="left"/>
      <w:pPr>
        <w:ind w:left="3371" w:hanging="360"/>
      </w:pPr>
    </w:lvl>
    <w:lvl w:ilvl="4" w:tplc="5C28D2F8" w:tentative="1">
      <w:start w:val="1"/>
      <w:numFmt w:val="lowerLetter"/>
      <w:lvlText w:val="%5."/>
      <w:lvlJc w:val="left"/>
      <w:pPr>
        <w:ind w:left="4091" w:hanging="360"/>
      </w:pPr>
    </w:lvl>
    <w:lvl w:ilvl="5" w:tplc="29002856" w:tentative="1">
      <w:start w:val="1"/>
      <w:numFmt w:val="lowerRoman"/>
      <w:lvlText w:val="%6."/>
      <w:lvlJc w:val="right"/>
      <w:pPr>
        <w:ind w:left="4811" w:hanging="180"/>
      </w:pPr>
    </w:lvl>
    <w:lvl w:ilvl="6" w:tplc="B922CF84" w:tentative="1">
      <w:start w:val="1"/>
      <w:numFmt w:val="decimal"/>
      <w:lvlText w:val="%7."/>
      <w:lvlJc w:val="left"/>
      <w:pPr>
        <w:ind w:left="5531" w:hanging="360"/>
      </w:pPr>
    </w:lvl>
    <w:lvl w:ilvl="7" w:tplc="AD68F384" w:tentative="1">
      <w:start w:val="1"/>
      <w:numFmt w:val="lowerLetter"/>
      <w:lvlText w:val="%8."/>
      <w:lvlJc w:val="left"/>
      <w:pPr>
        <w:ind w:left="6251" w:hanging="360"/>
      </w:pPr>
    </w:lvl>
    <w:lvl w:ilvl="8" w:tplc="A8E4DA02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1AD47E7A"/>
    <w:multiLevelType w:val="multilevel"/>
    <w:tmpl w:val="9196B196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1427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1713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1C260C1C"/>
    <w:multiLevelType w:val="hybridMultilevel"/>
    <w:tmpl w:val="959E5E5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22740483"/>
    <w:multiLevelType w:val="hybridMultilevel"/>
    <w:tmpl w:val="37900356"/>
    <w:lvl w:ilvl="0" w:tplc="38FEC8E6">
      <w:start w:val="1"/>
      <w:numFmt w:val="decimal"/>
      <w:lvlText w:val="%1."/>
      <w:lvlJc w:val="left"/>
      <w:pPr>
        <w:ind w:left="1931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651" w:hanging="360"/>
      </w:pPr>
    </w:lvl>
    <w:lvl w:ilvl="2" w:tplc="0419001B" w:tentative="1">
      <w:start w:val="1"/>
      <w:numFmt w:val="lowerRoman"/>
      <w:lvlText w:val="%3."/>
      <w:lvlJc w:val="right"/>
      <w:pPr>
        <w:ind w:left="3371" w:hanging="180"/>
      </w:pPr>
    </w:lvl>
    <w:lvl w:ilvl="3" w:tplc="0419000F" w:tentative="1">
      <w:start w:val="1"/>
      <w:numFmt w:val="decimal"/>
      <w:lvlText w:val="%4."/>
      <w:lvlJc w:val="left"/>
      <w:pPr>
        <w:ind w:left="4091" w:hanging="360"/>
      </w:pPr>
    </w:lvl>
    <w:lvl w:ilvl="4" w:tplc="04190019" w:tentative="1">
      <w:start w:val="1"/>
      <w:numFmt w:val="lowerLetter"/>
      <w:lvlText w:val="%5."/>
      <w:lvlJc w:val="left"/>
      <w:pPr>
        <w:ind w:left="4811" w:hanging="360"/>
      </w:pPr>
    </w:lvl>
    <w:lvl w:ilvl="5" w:tplc="0419001B" w:tentative="1">
      <w:start w:val="1"/>
      <w:numFmt w:val="lowerRoman"/>
      <w:lvlText w:val="%6."/>
      <w:lvlJc w:val="right"/>
      <w:pPr>
        <w:ind w:left="5531" w:hanging="180"/>
      </w:pPr>
    </w:lvl>
    <w:lvl w:ilvl="6" w:tplc="0419000F" w:tentative="1">
      <w:start w:val="1"/>
      <w:numFmt w:val="decimal"/>
      <w:lvlText w:val="%7."/>
      <w:lvlJc w:val="left"/>
      <w:pPr>
        <w:ind w:left="6251" w:hanging="360"/>
      </w:pPr>
    </w:lvl>
    <w:lvl w:ilvl="7" w:tplc="04190019" w:tentative="1">
      <w:start w:val="1"/>
      <w:numFmt w:val="lowerLetter"/>
      <w:lvlText w:val="%8."/>
      <w:lvlJc w:val="left"/>
      <w:pPr>
        <w:ind w:left="6971" w:hanging="360"/>
      </w:pPr>
    </w:lvl>
    <w:lvl w:ilvl="8" w:tplc="0419001B" w:tentative="1">
      <w:start w:val="1"/>
      <w:numFmt w:val="lowerRoman"/>
      <w:lvlText w:val="%9."/>
      <w:lvlJc w:val="right"/>
      <w:pPr>
        <w:ind w:left="7691" w:hanging="180"/>
      </w:pPr>
    </w:lvl>
  </w:abstractNum>
  <w:abstractNum w:abstractNumId="9" w15:restartNumberingAfterBreak="0">
    <w:nsid w:val="2538088C"/>
    <w:multiLevelType w:val="hybridMultilevel"/>
    <w:tmpl w:val="17D0EED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2AE07DDF"/>
    <w:multiLevelType w:val="hybridMultilevel"/>
    <w:tmpl w:val="7076E1B0"/>
    <w:lvl w:ilvl="0" w:tplc="9B3CE014">
      <w:start w:val="1"/>
      <w:numFmt w:val="bullet"/>
      <w:pStyle w:val="a0"/>
      <w:lvlText w:val=""/>
      <w:lvlJc w:val="left"/>
      <w:pPr>
        <w:ind w:left="3479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11" w15:restartNumberingAfterBreak="0">
    <w:nsid w:val="2E17673E"/>
    <w:multiLevelType w:val="hybridMultilevel"/>
    <w:tmpl w:val="0BC01C2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2" w15:restartNumberingAfterBreak="0">
    <w:nsid w:val="312E6BA4"/>
    <w:multiLevelType w:val="hybridMultilevel"/>
    <w:tmpl w:val="566CD8BA"/>
    <w:lvl w:ilvl="0" w:tplc="98FEDC46">
      <w:start w:val="1"/>
      <w:numFmt w:val="russianUpper"/>
      <w:pStyle w:val="vguAdditionName"/>
      <w:lvlText w:val="Приложение %1."/>
      <w:lvlJc w:val="left"/>
      <w:pPr>
        <w:ind w:left="5607" w:hanging="360"/>
      </w:pPr>
      <w:rPr>
        <w:rFonts w:hint="default"/>
      </w:rPr>
    </w:lvl>
    <w:lvl w:ilvl="1" w:tplc="F1446014" w:tentative="1">
      <w:start w:val="1"/>
      <w:numFmt w:val="lowerLetter"/>
      <w:lvlText w:val="%2."/>
      <w:lvlJc w:val="left"/>
      <w:pPr>
        <w:ind w:left="3142" w:hanging="360"/>
      </w:pPr>
    </w:lvl>
    <w:lvl w:ilvl="2" w:tplc="7A348E7E" w:tentative="1">
      <w:start w:val="1"/>
      <w:numFmt w:val="lowerRoman"/>
      <w:lvlText w:val="%3."/>
      <w:lvlJc w:val="right"/>
      <w:pPr>
        <w:ind w:left="3862" w:hanging="180"/>
      </w:pPr>
    </w:lvl>
    <w:lvl w:ilvl="3" w:tplc="15A8153C" w:tentative="1">
      <w:start w:val="1"/>
      <w:numFmt w:val="decimal"/>
      <w:lvlText w:val="%4."/>
      <w:lvlJc w:val="left"/>
      <w:pPr>
        <w:ind w:left="4582" w:hanging="360"/>
      </w:pPr>
    </w:lvl>
    <w:lvl w:ilvl="4" w:tplc="F03A973A" w:tentative="1">
      <w:start w:val="1"/>
      <w:numFmt w:val="lowerLetter"/>
      <w:lvlText w:val="%5."/>
      <w:lvlJc w:val="left"/>
      <w:pPr>
        <w:ind w:left="5302" w:hanging="360"/>
      </w:pPr>
    </w:lvl>
    <w:lvl w:ilvl="5" w:tplc="1E46B678" w:tentative="1">
      <w:start w:val="1"/>
      <w:numFmt w:val="lowerRoman"/>
      <w:lvlText w:val="%6."/>
      <w:lvlJc w:val="right"/>
      <w:pPr>
        <w:ind w:left="6022" w:hanging="180"/>
      </w:pPr>
    </w:lvl>
    <w:lvl w:ilvl="6" w:tplc="D256E6B2" w:tentative="1">
      <w:start w:val="1"/>
      <w:numFmt w:val="decimal"/>
      <w:lvlText w:val="%7."/>
      <w:lvlJc w:val="left"/>
      <w:pPr>
        <w:ind w:left="6742" w:hanging="360"/>
      </w:pPr>
    </w:lvl>
    <w:lvl w:ilvl="7" w:tplc="FBF204E4" w:tentative="1">
      <w:start w:val="1"/>
      <w:numFmt w:val="lowerLetter"/>
      <w:lvlText w:val="%8."/>
      <w:lvlJc w:val="left"/>
      <w:pPr>
        <w:ind w:left="7462" w:hanging="360"/>
      </w:pPr>
    </w:lvl>
    <w:lvl w:ilvl="8" w:tplc="1D06E19A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13" w15:restartNumberingAfterBreak="0">
    <w:nsid w:val="35176BE8"/>
    <w:multiLevelType w:val="multilevel"/>
    <w:tmpl w:val="0EECD018"/>
    <w:lvl w:ilvl="0">
      <w:start w:val="1"/>
      <w:numFmt w:val="decimal"/>
      <w:pStyle w:val="10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hint="default"/>
      </w:rPr>
    </w:lvl>
  </w:abstractNum>
  <w:abstractNum w:abstractNumId="14" w15:restartNumberingAfterBreak="0">
    <w:nsid w:val="40E601E3"/>
    <w:multiLevelType w:val="hybridMultilevel"/>
    <w:tmpl w:val="3A042AB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4FC208AD"/>
    <w:multiLevelType w:val="hybridMultilevel"/>
    <w:tmpl w:val="1248BFB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52A41798"/>
    <w:multiLevelType w:val="hybridMultilevel"/>
    <w:tmpl w:val="2E641CC0"/>
    <w:lvl w:ilvl="0" w:tplc="0419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2FA1AC0"/>
    <w:multiLevelType w:val="hybridMultilevel"/>
    <w:tmpl w:val="FD7C20A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57411D5D"/>
    <w:multiLevelType w:val="hybridMultilevel"/>
    <w:tmpl w:val="52CE19D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9" w15:restartNumberingAfterBreak="0">
    <w:nsid w:val="59DB7177"/>
    <w:multiLevelType w:val="hybridMultilevel"/>
    <w:tmpl w:val="87E4E02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5BDA0F0E"/>
    <w:multiLevelType w:val="multilevel"/>
    <w:tmpl w:val="9F005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hint="default"/>
      </w:rPr>
    </w:lvl>
  </w:abstractNum>
  <w:abstractNum w:abstractNumId="21" w15:restartNumberingAfterBreak="0">
    <w:nsid w:val="5CAB6062"/>
    <w:multiLevelType w:val="hybridMultilevel"/>
    <w:tmpl w:val="D6EA79B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D956596"/>
    <w:multiLevelType w:val="hybridMultilevel"/>
    <w:tmpl w:val="0E08CB2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604A30FC"/>
    <w:multiLevelType w:val="hybridMultilevel"/>
    <w:tmpl w:val="F3CA33E0"/>
    <w:lvl w:ilvl="0" w:tplc="0406D2D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670ED6"/>
    <w:multiLevelType w:val="hybridMultilevel"/>
    <w:tmpl w:val="BF4666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B630B76"/>
    <w:multiLevelType w:val="multilevel"/>
    <w:tmpl w:val="DFD48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hint="default"/>
      </w:rPr>
    </w:lvl>
  </w:abstractNum>
  <w:abstractNum w:abstractNumId="26" w15:restartNumberingAfterBreak="0">
    <w:nsid w:val="6D89746D"/>
    <w:multiLevelType w:val="hybridMultilevel"/>
    <w:tmpl w:val="8A542AA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73695D29"/>
    <w:multiLevelType w:val="hybridMultilevel"/>
    <w:tmpl w:val="F03246DE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8" w15:restartNumberingAfterBreak="0">
    <w:nsid w:val="76AA2D33"/>
    <w:multiLevelType w:val="hybridMultilevel"/>
    <w:tmpl w:val="5C20AE6A"/>
    <w:lvl w:ilvl="0" w:tplc="4EE053C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9" w15:restartNumberingAfterBreak="0">
    <w:nsid w:val="794B7607"/>
    <w:multiLevelType w:val="multilevel"/>
    <w:tmpl w:val="79DEB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EE73428"/>
    <w:multiLevelType w:val="hybridMultilevel"/>
    <w:tmpl w:val="17707150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1" w15:restartNumberingAfterBreak="0">
    <w:nsid w:val="7F467C0D"/>
    <w:multiLevelType w:val="hybridMultilevel"/>
    <w:tmpl w:val="7E0C30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0"/>
  </w:num>
  <w:num w:numId="3">
    <w:abstractNumId w:val="12"/>
  </w:num>
  <w:num w:numId="4">
    <w:abstractNumId w:val="5"/>
  </w:num>
  <w:num w:numId="5">
    <w:abstractNumId w:val="6"/>
  </w:num>
  <w:num w:numId="6">
    <w:abstractNumId w:val="13"/>
  </w:num>
  <w:num w:numId="7">
    <w:abstractNumId w:val="4"/>
  </w:num>
  <w:num w:numId="8">
    <w:abstractNumId w:val="7"/>
  </w:num>
  <w:num w:numId="9">
    <w:abstractNumId w:val="22"/>
  </w:num>
  <w:num w:numId="10">
    <w:abstractNumId w:val="1"/>
  </w:num>
  <w:num w:numId="11">
    <w:abstractNumId w:val="18"/>
  </w:num>
  <w:num w:numId="12">
    <w:abstractNumId w:val="27"/>
  </w:num>
  <w:num w:numId="13">
    <w:abstractNumId w:val="8"/>
  </w:num>
  <w:num w:numId="14">
    <w:abstractNumId w:val="11"/>
  </w:num>
  <w:num w:numId="15">
    <w:abstractNumId w:val="9"/>
  </w:num>
  <w:num w:numId="16">
    <w:abstractNumId w:val="19"/>
  </w:num>
  <w:num w:numId="17">
    <w:abstractNumId w:val="14"/>
  </w:num>
  <w:num w:numId="18">
    <w:abstractNumId w:val="30"/>
  </w:num>
  <w:num w:numId="19">
    <w:abstractNumId w:val="31"/>
  </w:num>
  <w:num w:numId="20">
    <w:abstractNumId w:val="2"/>
  </w:num>
  <w:num w:numId="21">
    <w:abstractNumId w:val="3"/>
  </w:num>
  <w:num w:numId="22">
    <w:abstractNumId w:val="23"/>
  </w:num>
  <w:num w:numId="23">
    <w:abstractNumId w:val="16"/>
  </w:num>
  <w:num w:numId="24">
    <w:abstractNumId w:val="28"/>
  </w:num>
  <w:num w:numId="25">
    <w:abstractNumId w:val="29"/>
  </w:num>
  <w:num w:numId="26">
    <w:abstractNumId w:val="20"/>
  </w:num>
  <w:num w:numId="27">
    <w:abstractNumId w:val="26"/>
  </w:num>
  <w:num w:numId="28">
    <w:abstractNumId w:val="25"/>
  </w:num>
  <w:num w:numId="29">
    <w:abstractNumId w:val="17"/>
  </w:num>
  <w:num w:numId="30">
    <w:abstractNumId w:val="15"/>
  </w:num>
  <w:num w:numId="31">
    <w:abstractNumId w:val="24"/>
  </w:num>
  <w:num w:numId="32">
    <w:abstractNumId w:val="21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D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1"/>
  <w:stylePaneSortMethod w:val="0000"/>
  <w:defaultTabStop w:val="2126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A26"/>
    <w:rsid w:val="0000190E"/>
    <w:rsid w:val="000031B9"/>
    <w:rsid w:val="00003AF1"/>
    <w:rsid w:val="00005857"/>
    <w:rsid w:val="00012E83"/>
    <w:rsid w:val="00014FDF"/>
    <w:rsid w:val="00015480"/>
    <w:rsid w:val="00020C2C"/>
    <w:rsid w:val="00024473"/>
    <w:rsid w:val="00027E8D"/>
    <w:rsid w:val="00032359"/>
    <w:rsid w:val="00033833"/>
    <w:rsid w:val="00035A26"/>
    <w:rsid w:val="000374AF"/>
    <w:rsid w:val="00037B3E"/>
    <w:rsid w:val="00040D1E"/>
    <w:rsid w:val="00040FDF"/>
    <w:rsid w:val="0004295E"/>
    <w:rsid w:val="0004336A"/>
    <w:rsid w:val="00044093"/>
    <w:rsid w:val="00044E30"/>
    <w:rsid w:val="00046056"/>
    <w:rsid w:val="00046381"/>
    <w:rsid w:val="00051403"/>
    <w:rsid w:val="0005745E"/>
    <w:rsid w:val="00057BC4"/>
    <w:rsid w:val="00061F64"/>
    <w:rsid w:val="00063DFB"/>
    <w:rsid w:val="0006528E"/>
    <w:rsid w:val="00066A71"/>
    <w:rsid w:val="00066F6D"/>
    <w:rsid w:val="000705A1"/>
    <w:rsid w:val="0007426D"/>
    <w:rsid w:val="0007469D"/>
    <w:rsid w:val="000767B4"/>
    <w:rsid w:val="00077E86"/>
    <w:rsid w:val="0008146F"/>
    <w:rsid w:val="00087EF4"/>
    <w:rsid w:val="0009273D"/>
    <w:rsid w:val="000934BA"/>
    <w:rsid w:val="00093719"/>
    <w:rsid w:val="00094729"/>
    <w:rsid w:val="00096EC7"/>
    <w:rsid w:val="000A1425"/>
    <w:rsid w:val="000A152E"/>
    <w:rsid w:val="000A537A"/>
    <w:rsid w:val="000B1F50"/>
    <w:rsid w:val="000C0C5D"/>
    <w:rsid w:val="000C17F3"/>
    <w:rsid w:val="000C2A5F"/>
    <w:rsid w:val="000C2F4F"/>
    <w:rsid w:val="000C6C67"/>
    <w:rsid w:val="000C7B86"/>
    <w:rsid w:val="000C7DE5"/>
    <w:rsid w:val="000D0604"/>
    <w:rsid w:val="000D3006"/>
    <w:rsid w:val="000D38ED"/>
    <w:rsid w:val="000D3A15"/>
    <w:rsid w:val="000E5877"/>
    <w:rsid w:val="000E6490"/>
    <w:rsid w:val="000F113A"/>
    <w:rsid w:val="000F4053"/>
    <w:rsid w:val="000F6B4B"/>
    <w:rsid w:val="00104146"/>
    <w:rsid w:val="00106CC4"/>
    <w:rsid w:val="0011316B"/>
    <w:rsid w:val="001157C8"/>
    <w:rsid w:val="001178FC"/>
    <w:rsid w:val="00121444"/>
    <w:rsid w:val="001223A9"/>
    <w:rsid w:val="001238DC"/>
    <w:rsid w:val="0012501A"/>
    <w:rsid w:val="001275E2"/>
    <w:rsid w:val="0013162A"/>
    <w:rsid w:val="0013287A"/>
    <w:rsid w:val="00132924"/>
    <w:rsid w:val="001413AA"/>
    <w:rsid w:val="00146E33"/>
    <w:rsid w:val="00150617"/>
    <w:rsid w:val="0015225C"/>
    <w:rsid w:val="00155A8D"/>
    <w:rsid w:val="001562EA"/>
    <w:rsid w:val="00160580"/>
    <w:rsid w:val="0016119C"/>
    <w:rsid w:val="00165D67"/>
    <w:rsid w:val="001673EC"/>
    <w:rsid w:val="00167DB3"/>
    <w:rsid w:val="0017271C"/>
    <w:rsid w:val="00172DBA"/>
    <w:rsid w:val="00174983"/>
    <w:rsid w:val="00175DE0"/>
    <w:rsid w:val="0019044F"/>
    <w:rsid w:val="00190AE9"/>
    <w:rsid w:val="001928AA"/>
    <w:rsid w:val="001961B3"/>
    <w:rsid w:val="001A12C2"/>
    <w:rsid w:val="001A12C8"/>
    <w:rsid w:val="001A50A1"/>
    <w:rsid w:val="001A5304"/>
    <w:rsid w:val="001A5EF0"/>
    <w:rsid w:val="001A79E2"/>
    <w:rsid w:val="001B065B"/>
    <w:rsid w:val="001B3C9B"/>
    <w:rsid w:val="001B71CF"/>
    <w:rsid w:val="001B794F"/>
    <w:rsid w:val="001B7EB1"/>
    <w:rsid w:val="001C0068"/>
    <w:rsid w:val="001C15BD"/>
    <w:rsid w:val="001C2682"/>
    <w:rsid w:val="001C3F67"/>
    <w:rsid w:val="001C4A1A"/>
    <w:rsid w:val="001C4E74"/>
    <w:rsid w:val="001C51D6"/>
    <w:rsid w:val="001C5320"/>
    <w:rsid w:val="001D213F"/>
    <w:rsid w:val="001D51CB"/>
    <w:rsid w:val="001E2B09"/>
    <w:rsid w:val="001E68EF"/>
    <w:rsid w:val="001F1E73"/>
    <w:rsid w:val="001F3C1A"/>
    <w:rsid w:val="001F5E9A"/>
    <w:rsid w:val="001F5E9C"/>
    <w:rsid w:val="00200E9C"/>
    <w:rsid w:val="00201509"/>
    <w:rsid w:val="00204EB0"/>
    <w:rsid w:val="002070FB"/>
    <w:rsid w:val="00207DBD"/>
    <w:rsid w:val="002125B7"/>
    <w:rsid w:val="00215622"/>
    <w:rsid w:val="00222B07"/>
    <w:rsid w:val="0023221D"/>
    <w:rsid w:val="00234403"/>
    <w:rsid w:val="00234BD7"/>
    <w:rsid w:val="0024008C"/>
    <w:rsid w:val="0024146B"/>
    <w:rsid w:val="00241C37"/>
    <w:rsid w:val="00241EA2"/>
    <w:rsid w:val="00244671"/>
    <w:rsid w:val="00244AD0"/>
    <w:rsid w:val="002469D0"/>
    <w:rsid w:val="002502BF"/>
    <w:rsid w:val="00251769"/>
    <w:rsid w:val="00252344"/>
    <w:rsid w:val="00257E6D"/>
    <w:rsid w:val="00263185"/>
    <w:rsid w:val="002632E0"/>
    <w:rsid w:val="0026423B"/>
    <w:rsid w:val="00267899"/>
    <w:rsid w:val="00270C38"/>
    <w:rsid w:val="002724D7"/>
    <w:rsid w:val="00275B1F"/>
    <w:rsid w:val="00276CAB"/>
    <w:rsid w:val="00281AA2"/>
    <w:rsid w:val="00287E94"/>
    <w:rsid w:val="0029093A"/>
    <w:rsid w:val="00292B29"/>
    <w:rsid w:val="002935DD"/>
    <w:rsid w:val="00294308"/>
    <w:rsid w:val="002952BC"/>
    <w:rsid w:val="00295C3B"/>
    <w:rsid w:val="00296BBF"/>
    <w:rsid w:val="002978FF"/>
    <w:rsid w:val="002A514A"/>
    <w:rsid w:val="002A56D9"/>
    <w:rsid w:val="002B0D48"/>
    <w:rsid w:val="002B3E7F"/>
    <w:rsid w:val="002C1982"/>
    <w:rsid w:val="002C31EB"/>
    <w:rsid w:val="002D1391"/>
    <w:rsid w:val="002D2178"/>
    <w:rsid w:val="002D2B23"/>
    <w:rsid w:val="002D2DEB"/>
    <w:rsid w:val="002D354A"/>
    <w:rsid w:val="002D5B25"/>
    <w:rsid w:val="002D5ED0"/>
    <w:rsid w:val="002D6134"/>
    <w:rsid w:val="002E06CF"/>
    <w:rsid w:val="002E28E9"/>
    <w:rsid w:val="002F1019"/>
    <w:rsid w:val="002F15DD"/>
    <w:rsid w:val="002F4449"/>
    <w:rsid w:val="002F5E1F"/>
    <w:rsid w:val="00300735"/>
    <w:rsid w:val="00303043"/>
    <w:rsid w:val="00303DC8"/>
    <w:rsid w:val="00305D89"/>
    <w:rsid w:val="00307A1F"/>
    <w:rsid w:val="0031110E"/>
    <w:rsid w:val="0031179D"/>
    <w:rsid w:val="00311E97"/>
    <w:rsid w:val="00312254"/>
    <w:rsid w:val="00312534"/>
    <w:rsid w:val="00312A43"/>
    <w:rsid w:val="00312F95"/>
    <w:rsid w:val="00314943"/>
    <w:rsid w:val="00314CEE"/>
    <w:rsid w:val="00317BF7"/>
    <w:rsid w:val="00323F6E"/>
    <w:rsid w:val="0032535F"/>
    <w:rsid w:val="003253ED"/>
    <w:rsid w:val="00326605"/>
    <w:rsid w:val="00332435"/>
    <w:rsid w:val="00342964"/>
    <w:rsid w:val="00342F34"/>
    <w:rsid w:val="003432A1"/>
    <w:rsid w:val="00344AC7"/>
    <w:rsid w:val="00345A6D"/>
    <w:rsid w:val="00347678"/>
    <w:rsid w:val="00350180"/>
    <w:rsid w:val="00351631"/>
    <w:rsid w:val="0035344D"/>
    <w:rsid w:val="003552A3"/>
    <w:rsid w:val="00361FB4"/>
    <w:rsid w:val="00363919"/>
    <w:rsid w:val="00364D74"/>
    <w:rsid w:val="00370436"/>
    <w:rsid w:val="003711B3"/>
    <w:rsid w:val="00372C9E"/>
    <w:rsid w:val="0037323A"/>
    <w:rsid w:val="00373557"/>
    <w:rsid w:val="00374EF9"/>
    <w:rsid w:val="00376840"/>
    <w:rsid w:val="00377D91"/>
    <w:rsid w:val="00380D25"/>
    <w:rsid w:val="00382653"/>
    <w:rsid w:val="00384B2C"/>
    <w:rsid w:val="00384CEF"/>
    <w:rsid w:val="00386F3E"/>
    <w:rsid w:val="00387E10"/>
    <w:rsid w:val="00390EAB"/>
    <w:rsid w:val="003915BE"/>
    <w:rsid w:val="00393B1C"/>
    <w:rsid w:val="00393F45"/>
    <w:rsid w:val="00397496"/>
    <w:rsid w:val="003A4E95"/>
    <w:rsid w:val="003A635F"/>
    <w:rsid w:val="003B4515"/>
    <w:rsid w:val="003C2810"/>
    <w:rsid w:val="003C28D0"/>
    <w:rsid w:val="003C501B"/>
    <w:rsid w:val="003D07E1"/>
    <w:rsid w:val="003D3E93"/>
    <w:rsid w:val="003D4A86"/>
    <w:rsid w:val="003D61D2"/>
    <w:rsid w:val="003E0217"/>
    <w:rsid w:val="003E09BF"/>
    <w:rsid w:val="003E1A1B"/>
    <w:rsid w:val="003E22A5"/>
    <w:rsid w:val="003E3B91"/>
    <w:rsid w:val="003E4725"/>
    <w:rsid w:val="003E4924"/>
    <w:rsid w:val="003E5807"/>
    <w:rsid w:val="003E58AE"/>
    <w:rsid w:val="003E72CD"/>
    <w:rsid w:val="003E7F98"/>
    <w:rsid w:val="003F0D11"/>
    <w:rsid w:val="003F0F6E"/>
    <w:rsid w:val="003F3F0D"/>
    <w:rsid w:val="003F6256"/>
    <w:rsid w:val="00400C1B"/>
    <w:rsid w:val="004015E5"/>
    <w:rsid w:val="00403FC7"/>
    <w:rsid w:val="00405614"/>
    <w:rsid w:val="004067E3"/>
    <w:rsid w:val="00410843"/>
    <w:rsid w:val="00412E47"/>
    <w:rsid w:val="00416270"/>
    <w:rsid w:val="00431F38"/>
    <w:rsid w:val="0043228C"/>
    <w:rsid w:val="004347A5"/>
    <w:rsid w:val="00434F03"/>
    <w:rsid w:val="00442256"/>
    <w:rsid w:val="00442E43"/>
    <w:rsid w:val="00447629"/>
    <w:rsid w:val="004501F7"/>
    <w:rsid w:val="0045096C"/>
    <w:rsid w:val="00451E07"/>
    <w:rsid w:val="004523AF"/>
    <w:rsid w:val="00453293"/>
    <w:rsid w:val="004537C1"/>
    <w:rsid w:val="00455936"/>
    <w:rsid w:val="0045599D"/>
    <w:rsid w:val="004605D9"/>
    <w:rsid w:val="00460EC6"/>
    <w:rsid w:val="0046377F"/>
    <w:rsid w:val="004677DC"/>
    <w:rsid w:val="00471FE2"/>
    <w:rsid w:val="004728DA"/>
    <w:rsid w:val="00472A19"/>
    <w:rsid w:val="00475A10"/>
    <w:rsid w:val="004767CD"/>
    <w:rsid w:val="00477484"/>
    <w:rsid w:val="00477CED"/>
    <w:rsid w:val="00481722"/>
    <w:rsid w:val="0048416D"/>
    <w:rsid w:val="0048696F"/>
    <w:rsid w:val="00494EFB"/>
    <w:rsid w:val="00495941"/>
    <w:rsid w:val="00495BE4"/>
    <w:rsid w:val="00497E97"/>
    <w:rsid w:val="004A20B3"/>
    <w:rsid w:val="004A34C3"/>
    <w:rsid w:val="004A7A41"/>
    <w:rsid w:val="004B06C9"/>
    <w:rsid w:val="004B0C8E"/>
    <w:rsid w:val="004B0F88"/>
    <w:rsid w:val="004B7636"/>
    <w:rsid w:val="004B7723"/>
    <w:rsid w:val="004C1E43"/>
    <w:rsid w:val="004C5524"/>
    <w:rsid w:val="004D2F3C"/>
    <w:rsid w:val="004D446D"/>
    <w:rsid w:val="004D79B6"/>
    <w:rsid w:val="004E1579"/>
    <w:rsid w:val="004E1AA6"/>
    <w:rsid w:val="004E69CE"/>
    <w:rsid w:val="004E7D1A"/>
    <w:rsid w:val="004F4D49"/>
    <w:rsid w:val="004F5CAE"/>
    <w:rsid w:val="005008C8"/>
    <w:rsid w:val="005017B0"/>
    <w:rsid w:val="00502105"/>
    <w:rsid w:val="00503505"/>
    <w:rsid w:val="005040C9"/>
    <w:rsid w:val="005040DD"/>
    <w:rsid w:val="005055E5"/>
    <w:rsid w:val="00506B7B"/>
    <w:rsid w:val="00512B60"/>
    <w:rsid w:val="00514790"/>
    <w:rsid w:val="00514894"/>
    <w:rsid w:val="00514CFD"/>
    <w:rsid w:val="00515AD5"/>
    <w:rsid w:val="00515AED"/>
    <w:rsid w:val="00524056"/>
    <w:rsid w:val="00524AB1"/>
    <w:rsid w:val="00530053"/>
    <w:rsid w:val="00531E80"/>
    <w:rsid w:val="005343A0"/>
    <w:rsid w:val="005343B2"/>
    <w:rsid w:val="0053466D"/>
    <w:rsid w:val="00534ACB"/>
    <w:rsid w:val="00536F74"/>
    <w:rsid w:val="00541DD4"/>
    <w:rsid w:val="0054313E"/>
    <w:rsid w:val="00544617"/>
    <w:rsid w:val="00547488"/>
    <w:rsid w:val="005512BA"/>
    <w:rsid w:val="005524E9"/>
    <w:rsid w:val="00552A22"/>
    <w:rsid w:val="0055300E"/>
    <w:rsid w:val="00554344"/>
    <w:rsid w:val="00555E69"/>
    <w:rsid w:val="0056079D"/>
    <w:rsid w:val="00561F8C"/>
    <w:rsid w:val="00564694"/>
    <w:rsid w:val="00567EE1"/>
    <w:rsid w:val="00571F85"/>
    <w:rsid w:val="0057389A"/>
    <w:rsid w:val="00574977"/>
    <w:rsid w:val="00576138"/>
    <w:rsid w:val="00576447"/>
    <w:rsid w:val="005764B1"/>
    <w:rsid w:val="00584E3E"/>
    <w:rsid w:val="00592F0A"/>
    <w:rsid w:val="00597115"/>
    <w:rsid w:val="005972E7"/>
    <w:rsid w:val="005A188B"/>
    <w:rsid w:val="005A4E60"/>
    <w:rsid w:val="005B1EAF"/>
    <w:rsid w:val="005B5089"/>
    <w:rsid w:val="005C1BEF"/>
    <w:rsid w:val="005C2667"/>
    <w:rsid w:val="005D1B5B"/>
    <w:rsid w:val="005D1D9F"/>
    <w:rsid w:val="005D4ECA"/>
    <w:rsid w:val="005D68E9"/>
    <w:rsid w:val="005E2486"/>
    <w:rsid w:val="005E3DA2"/>
    <w:rsid w:val="005E4730"/>
    <w:rsid w:val="005E4F7C"/>
    <w:rsid w:val="005E75F8"/>
    <w:rsid w:val="005E7941"/>
    <w:rsid w:val="005F0877"/>
    <w:rsid w:val="005F0B98"/>
    <w:rsid w:val="005F2E71"/>
    <w:rsid w:val="005F3CFA"/>
    <w:rsid w:val="005F73E6"/>
    <w:rsid w:val="006007E9"/>
    <w:rsid w:val="00600B29"/>
    <w:rsid w:val="006030ED"/>
    <w:rsid w:val="00605E3C"/>
    <w:rsid w:val="00606C43"/>
    <w:rsid w:val="00614639"/>
    <w:rsid w:val="00620630"/>
    <w:rsid w:val="0062207A"/>
    <w:rsid w:val="006252D8"/>
    <w:rsid w:val="0062534D"/>
    <w:rsid w:val="006267F9"/>
    <w:rsid w:val="00627BC1"/>
    <w:rsid w:val="006324C6"/>
    <w:rsid w:val="00636E3B"/>
    <w:rsid w:val="00642FB9"/>
    <w:rsid w:val="0064643E"/>
    <w:rsid w:val="00651551"/>
    <w:rsid w:val="00661775"/>
    <w:rsid w:val="006638C9"/>
    <w:rsid w:val="006652DC"/>
    <w:rsid w:val="006668E7"/>
    <w:rsid w:val="00686812"/>
    <w:rsid w:val="006877BE"/>
    <w:rsid w:val="0069269D"/>
    <w:rsid w:val="0069434F"/>
    <w:rsid w:val="006954B7"/>
    <w:rsid w:val="00695763"/>
    <w:rsid w:val="006A0C1D"/>
    <w:rsid w:val="006A0ED1"/>
    <w:rsid w:val="006A2A58"/>
    <w:rsid w:val="006A3648"/>
    <w:rsid w:val="006A4ADC"/>
    <w:rsid w:val="006A4E6C"/>
    <w:rsid w:val="006A534C"/>
    <w:rsid w:val="006A5DFD"/>
    <w:rsid w:val="006B12CC"/>
    <w:rsid w:val="006B172A"/>
    <w:rsid w:val="006B211A"/>
    <w:rsid w:val="006B5E6B"/>
    <w:rsid w:val="006C542E"/>
    <w:rsid w:val="006C5F29"/>
    <w:rsid w:val="006C6987"/>
    <w:rsid w:val="006C7729"/>
    <w:rsid w:val="006D422E"/>
    <w:rsid w:val="006D46A3"/>
    <w:rsid w:val="006D7B25"/>
    <w:rsid w:val="006E4EA7"/>
    <w:rsid w:val="006E7B7F"/>
    <w:rsid w:val="006F1785"/>
    <w:rsid w:val="006F2988"/>
    <w:rsid w:val="006F3138"/>
    <w:rsid w:val="006F3E63"/>
    <w:rsid w:val="006F41C1"/>
    <w:rsid w:val="006F4BED"/>
    <w:rsid w:val="006F512D"/>
    <w:rsid w:val="006F69BF"/>
    <w:rsid w:val="00701738"/>
    <w:rsid w:val="00701AC1"/>
    <w:rsid w:val="00702405"/>
    <w:rsid w:val="00706D32"/>
    <w:rsid w:val="0071082B"/>
    <w:rsid w:val="0071279D"/>
    <w:rsid w:val="00712968"/>
    <w:rsid w:val="0071332B"/>
    <w:rsid w:val="00715763"/>
    <w:rsid w:val="007157E7"/>
    <w:rsid w:val="00716C0F"/>
    <w:rsid w:val="00717197"/>
    <w:rsid w:val="00717B43"/>
    <w:rsid w:val="007225AB"/>
    <w:rsid w:val="00727973"/>
    <w:rsid w:val="007358CB"/>
    <w:rsid w:val="00741EC2"/>
    <w:rsid w:val="00742650"/>
    <w:rsid w:val="007445A3"/>
    <w:rsid w:val="00747AA0"/>
    <w:rsid w:val="00750E78"/>
    <w:rsid w:val="007522DD"/>
    <w:rsid w:val="00756ABA"/>
    <w:rsid w:val="00761FCC"/>
    <w:rsid w:val="00762C4F"/>
    <w:rsid w:val="007630D2"/>
    <w:rsid w:val="007635BD"/>
    <w:rsid w:val="007653EF"/>
    <w:rsid w:val="007661F7"/>
    <w:rsid w:val="0076691E"/>
    <w:rsid w:val="00770291"/>
    <w:rsid w:val="0077149D"/>
    <w:rsid w:val="00773671"/>
    <w:rsid w:val="00773EC7"/>
    <w:rsid w:val="00775FCB"/>
    <w:rsid w:val="00796BE5"/>
    <w:rsid w:val="007A0770"/>
    <w:rsid w:val="007A2C44"/>
    <w:rsid w:val="007A3A60"/>
    <w:rsid w:val="007A3DCD"/>
    <w:rsid w:val="007A44EC"/>
    <w:rsid w:val="007A670B"/>
    <w:rsid w:val="007B2E9D"/>
    <w:rsid w:val="007B6029"/>
    <w:rsid w:val="007B6317"/>
    <w:rsid w:val="007B6AB4"/>
    <w:rsid w:val="007B79AA"/>
    <w:rsid w:val="007C1C0F"/>
    <w:rsid w:val="007C257B"/>
    <w:rsid w:val="007C2693"/>
    <w:rsid w:val="007C5DA6"/>
    <w:rsid w:val="007C648D"/>
    <w:rsid w:val="007C6517"/>
    <w:rsid w:val="007D0DDB"/>
    <w:rsid w:val="007D189A"/>
    <w:rsid w:val="007D18D6"/>
    <w:rsid w:val="007D212D"/>
    <w:rsid w:val="007D6654"/>
    <w:rsid w:val="007D7B28"/>
    <w:rsid w:val="007E7DEB"/>
    <w:rsid w:val="007F2CAF"/>
    <w:rsid w:val="007F438F"/>
    <w:rsid w:val="007F6F16"/>
    <w:rsid w:val="00801271"/>
    <w:rsid w:val="00801482"/>
    <w:rsid w:val="008047D0"/>
    <w:rsid w:val="00807C04"/>
    <w:rsid w:val="0081256F"/>
    <w:rsid w:val="0081417D"/>
    <w:rsid w:val="008141F1"/>
    <w:rsid w:val="00815163"/>
    <w:rsid w:val="00815197"/>
    <w:rsid w:val="00816178"/>
    <w:rsid w:val="00816AE0"/>
    <w:rsid w:val="0082212C"/>
    <w:rsid w:val="008233FB"/>
    <w:rsid w:val="008249ED"/>
    <w:rsid w:val="00824B65"/>
    <w:rsid w:val="008263B4"/>
    <w:rsid w:val="00845529"/>
    <w:rsid w:val="00845F9B"/>
    <w:rsid w:val="00851CEE"/>
    <w:rsid w:val="00853022"/>
    <w:rsid w:val="0085520D"/>
    <w:rsid w:val="00856459"/>
    <w:rsid w:val="00857E32"/>
    <w:rsid w:val="00860B07"/>
    <w:rsid w:val="00865411"/>
    <w:rsid w:val="00872EF8"/>
    <w:rsid w:val="00873742"/>
    <w:rsid w:val="00873C68"/>
    <w:rsid w:val="008749FA"/>
    <w:rsid w:val="008820F5"/>
    <w:rsid w:val="008821B6"/>
    <w:rsid w:val="0088246C"/>
    <w:rsid w:val="00885749"/>
    <w:rsid w:val="00887461"/>
    <w:rsid w:val="008913CD"/>
    <w:rsid w:val="00893D3B"/>
    <w:rsid w:val="008951F9"/>
    <w:rsid w:val="00895567"/>
    <w:rsid w:val="008A19F3"/>
    <w:rsid w:val="008A1CA5"/>
    <w:rsid w:val="008A3C7E"/>
    <w:rsid w:val="008A3F7E"/>
    <w:rsid w:val="008A447D"/>
    <w:rsid w:val="008A64B5"/>
    <w:rsid w:val="008A6DA5"/>
    <w:rsid w:val="008A7235"/>
    <w:rsid w:val="008B1742"/>
    <w:rsid w:val="008B1B94"/>
    <w:rsid w:val="008B2FF6"/>
    <w:rsid w:val="008B3835"/>
    <w:rsid w:val="008B47E8"/>
    <w:rsid w:val="008B5671"/>
    <w:rsid w:val="008B57AD"/>
    <w:rsid w:val="008B7023"/>
    <w:rsid w:val="008C0D47"/>
    <w:rsid w:val="008C30AA"/>
    <w:rsid w:val="008C6310"/>
    <w:rsid w:val="008C684C"/>
    <w:rsid w:val="008C6B7D"/>
    <w:rsid w:val="008D40A0"/>
    <w:rsid w:val="008D417C"/>
    <w:rsid w:val="008D6356"/>
    <w:rsid w:val="008D6D40"/>
    <w:rsid w:val="008E4C97"/>
    <w:rsid w:val="008F4105"/>
    <w:rsid w:val="008F507C"/>
    <w:rsid w:val="008F5EDA"/>
    <w:rsid w:val="008F6909"/>
    <w:rsid w:val="00900D89"/>
    <w:rsid w:val="00902017"/>
    <w:rsid w:val="00903B70"/>
    <w:rsid w:val="00907058"/>
    <w:rsid w:val="0090747E"/>
    <w:rsid w:val="009078D1"/>
    <w:rsid w:val="00912AA6"/>
    <w:rsid w:val="00915917"/>
    <w:rsid w:val="0091619E"/>
    <w:rsid w:val="00916874"/>
    <w:rsid w:val="0092285C"/>
    <w:rsid w:val="00922A0E"/>
    <w:rsid w:val="009236FA"/>
    <w:rsid w:val="00923D3D"/>
    <w:rsid w:val="00926CB1"/>
    <w:rsid w:val="00930B24"/>
    <w:rsid w:val="00931494"/>
    <w:rsid w:val="00935C6B"/>
    <w:rsid w:val="00940731"/>
    <w:rsid w:val="00941637"/>
    <w:rsid w:val="0094259B"/>
    <w:rsid w:val="009429E3"/>
    <w:rsid w:val="00944557"/>
    <w:rsid w:val="00946800"/>
    <w:rsid w:val="00950955"/>
    <w:rsid w:val="0095138C"/>
    <w:rsid w:val="00955863"/>
    <w:rsid w:val="00955F81"/>
    <w:rsid w:val="009567E1"/>
    <w:rsid w:val="00957C73"/>
    <w:rsid w:val="009610CF"/>
    <w:rsid w:val="00962BF3"/>
    <w:rsid w:val="009630FF"/>
    <w:rsid w:val="00964CB2"/>
    <w:rsid w:val="0096798D"/>
    <w:rsid w:val="00970E98"/>
    <w:rsid w:val="0097494B"/>
    <w:rsid w:val="00974BE7"/>
    <w:rsid w:val="0097511E"/>
    <w:rsid w:val="0098081B"/>
    <w:rsid w:val="0098133E"/>
    <w:rsid w:val="009863FC"/>
    <w:rsid w:val="0098708B"/>
    <w:rsid w:val="00990B3E"/>
    <w:rsid w:val="00990EAC"/>
    <w:rsid w:val="00991D11"/>
    <w:rsid w:val="0099215D"/>
    <w:rsid w:val="0099717C"/>
    <w:rsid w:val="00997825"/>
    <w:rsid w:val="009A051D"/>
    <w:rsid w:val="009A0A4E"/>
    <w:rsid w:val="009A1CB3"/>
    <w:rsid w:val="009A41C9"/>
    <w:rsid w:val="009A78AA"/>
    <w:rsid w:val="009B1CA4"/>
    <w:rsid w:val="009B3811"/>
    <w:rsid w:val="009B4BB6"/>
    <w:rsid w:val="009B6915"/>
    <w:rsid w:val="009C15AC"/>
    <w:rsid w:val="009C1E84"/>
    <w:rsid w:val="009C2712"/>
    <w:rsid w:val="009C36DE"/>
    <w:rsid w:val="009C47B6"/>
    <w:rsid w:val="009C5201"/>
    <w:rsid w:val="009C62A8"/>
    <w:rsid w:val="009C6785"/>
    <w:rsid w:val="009D0379"/>
    <w:rsid w:val="009D2619"/>
    <w:rsid w:val="009D2902"/>
    <w:rsid w:val="009D3CC2"/>
    <w:rsid w:val="009D483E"/>
    <w:rsid w:val="009D4B84"/>
    <w:rsid w:val="009D5528"/>
    <w:rsid w:val="009D6117"/>
    <w:rsid w:val="009D69EC"/>
    <w:rsid w:val="009E5890"/>
    <w:rsid w:val="009E7387"/>
    <w:rsid w:val="009F1C8A"/>
    <w:rsid w:val="009F59D7"/>
    <w:rsid w:val="009F6DA9"/>
    <w:rsid w:val="00A0279B"/>
    <w:rsid w:val="00A06116"/>
    <w:rsid w:val="00A108AF"/>
    <w:rsid w:val="00A131CC"/>
    <w:rsid w:val="00A14847"/>
    <w:rsid w:val="00A17043"/>
    <w:rsid w:val="00A22E7D"/>
    <w:rsid w:val="00A257C0"/>
    <w:rsid w:val="00A26122"/>
    <w:rsid w:val="00A3550C"/>
    <w:rsid w:val="00A35F6D"/>
    <w:rsid w:val="00A37489"/>
    <w:rsid w:val="00A41041"/>
    <w:rsid w:val="00A43971"/>
    <w:rsid w:val="00A439AD"/>
    <w:rsid w:val="00A43CE0"/>
    <w:rsid w:val="00A43D43"/>
    <w:rsid w:val="00A50EA5"/>
    <w:rsid w:val="00A51A5D"/>
    <w:rsid w:val="00A53EA1"/>
    <w:rsid w:val="00A546A7"/>
    <w:rsid w:val="00A54F03"/>
    <w:rsid w:val="00A56371"/>
    <w:rsid w:val="00A631A3"/>
    <w:rsid w:val="00A6347B"/>
    <w:rsid w:val="00A64A7D"/>
    <w:rsid w:val="00A6518F"/>
    <w:rsid w:val="00A66360"/>
    <w:rsid w:val="00A70C76"/>
    <w:rsid w:val="00A7464D"/>
    <w:rsid w:val="00A80780"/>
    <w:rsid w:val="00A81F71"/>
    <w:rsid w:val="00A849D6"/>
    <w:rsid w:val="00A93B7E"/>
    <w:rsid w:val="00A97234"/>
    <w:rsid w:val="00AA10C2"/>
    <w:rsid w:val="00AA1BDF"/>
    <w:rsid w:val="00AA487E"/>
    <w:rsid w:val="00AB047F"/>
    <w:rsid w:val="00AB276B"/>
    <w:rsid w:val="00AB286F"/>
    <w:rsid w:val="00AB465D"/>
    <w:rsid w:val="00AB4A98"/>
    <w:rsid w:val="00AB5D19"/>
    <w:rsid w:val="00AB7875"/>
    <w:rsid w:val="00AC354C"/>
    <w:rsid w:val="00AC3D65"/>
    <w:rsid w:val="00AC4F31"/>
    <w:rsid w:val="00AC53A7"/>
    <w:rsid w:val="00AC7864"/>
    <w:rsid w:val="00AD0740"/>
    <w:rsid w:val="00AD1E5B"/>
    <w:rsid w:val="00AD74DC"/>
    <w:rsid w:val="00AE057F"/>
    <w:rsid w:val="00AE44B8"/>
    <w:rsid w:val="00AE4CE5"/>
    <w:rsid w:val="00AF2899"/>
    <w:rsid w:val="00AF478D"/>
    <w:rsid w:val="00AF5095"/>
    <w:rsid w:val="00AF7668"/>
    <w:rsid w:val="00B06B73"/>
    <w:rsid w:val="00B125F0"/>
    <w:rsid w:val="00B129E9"/>
    <w:rsid w:val="00B2160F"/>
    <w:rsid w:val="00B27F07"/>
    <w:rsid w:val="00B3164A"/>
    <w:rsid w:val="00B34694"/>
    <w:rsid w:val="00B36C5A"/>
    <w:rsid w:val="00B37E6B"/>
    <w:rsid w:val="00B41551"/>
    <w:rsid w:val="00B426FB"/>
    <w:rsid w:val="00B44150"/>
    <w:rsid w:val="00B57EEF"/>
    <w:rsid w:val="00B62D3F"/>
    <w:rsid w:val="00B63A5B"/>
    <w:rsid w:val="00B6451B"/>
    <w:rsid w:val="00B6574F"/>
    <w:rsid w:val="00B6663A"/>
    <w:rsid w:val="00B7174E"/>
    <w:rsid w:val="00B72B98"/>
    <w:rsid w:val="00B74607"/>
    <w:rsid w:val="00B77378"/>
    <w:rsid w:val="00B775B6"/>
    <w:rsid w:val="00B8014A"/>
    <w:rsid w:val="00B804AA"/>
    <w:rsid w:val="00B82040"/>
    <w:rsid w:val="00B84157"/>
    <w:rsid w:val="00B84E51"/>
    <w:rsid w:val="00B84FFA"/>
    <w:rsid w:val="00B91F65"/>
    <w:rsid w:val="00B944DF"/>
    <w:rsid w:val="00B963DF"/>
    <w:rsid w:val="00BA27F1"/>
    <w:rsid w:val="00BA31A5"/>
    <w:rsid w:val="00BA6FC1"/>
    <w:rsid w:val="00BB0350"/>
    <w:rsid w:val="00BB41FD"/>
    <w:rsid w:val="00BB5568"/>
    <w:rsid w:val="00BB567F"/>
    <w:rsid w:val="00BB7AEE"/>
    <w:rsid w:val="00BC0DB0"/>
    <w:rsid w:val="00BC17B4"/>
    <w:rsid w:val="00BC27D9"/>
    <w:rsid w:val="00BC283C"/>
    <w:rsid w:val="00BC4FA9"/>
    <w:rsid w:val="00BC59E7"/>
    <w:rsid w:val="00BD2B75"/>
    <w:rsid w:val="00BD442E"/>
    <w:rsid w:val="00BD46E8"/>
    <w:rsid w:val="00BD738C"/>
    <w:rsid w:val="00BE252D"/>
    <w:rsid w:val="00BE37DA"/>
    <w:rsid w:val="00BE39B8"/>
    <w:rsid w:val="00BE71FF"/>
    <w:rsid w:val="00BF0033"/>
    <w:rsid w:val="00BF44A4"/>
    <w:rsid w:val="00BF5FF3"/>
    <w:rsid w:val="00BF7BFF"/>
    <w:rsid w:val="00C01A01"/>
    <w:rsid w:val="00C035AA"/>
    <w:rsid w:val="00C03E70"/>
    <w:rsid w:val="00C07583"/>
    <w:rsid w:val="00C105A1"/>
    <w:rsid w:val="00C1129C"/>
    <w:rsid w:val="00C11E33"/>
    <w:rsid w:val="00C122F9"/>
    <w:rsid w:val="00C12E1E"/>
    <w:rsid w:val="00C13C45"/>
    <w:rsid w:val="00C1681F"/>
    <w:rsid w:val="00C17699"/>
    <w:rsid w:val="00C21713"/>
    <w:rsid w:val="00C2408C"/>
    <w:rsid w:val="00C2524F"/>
    <w:rsid w:val="00C25B01"/>
    <w:rsid w:val="00C37B30"/>
    <w:rsid w:val="00C421FD"/>
    <w:rsid w:val="00C435ED"/>
    <w:rsid w:val="00C442B5"/>
    <w:rsid w:val="00C44F52"/>
    <w:rsid w:val="00C46F76"/>
    <w:rsid w:val="00C50E9D"/>
    <w:rsid w:val="00C52A0D"/>
    <w:rsid w:val="00C54ECE"/>
    <w:rsid w:val="00C54F79"/>
    <w:rsid w:val="00C55685"/>
    <w:rsid w:val="00C55C72"/>
    <w:rsid w:val="00C56EAA"/>
    <w:rsid w:val="00C6040D"/>
    <w:rsid w:val="00C61DF4"/>
    <w:rsid w:val="00C66BE2"/>
    <w:rsid w:val="00C66D2E"/>
    <w:rsid w:val="00C7042A"/>
    <w:rsid w:val="00C86701"/>
    <w:rsid w:val="00C8774D"/>
    <w:rsid w:val="00C92C19"/>
    <w:rsid w:val="00C9376A"/>
    <w:rsid w:val="00C93C3A"/>
    <w:rsid w:val="00C946BB"/>
    <w:rsid w:val="00C94D79"/>
    <w:rsid w:val="00C95B4F"/>
    <w:rsid w:val="00C96227"/>
    <w:rsid w:val="00C96CCB"/>
    <w:rsid w:val="00CA4118"/>
    <w:rsid w:val="00CA462A"/>
    <w:rsid w:val="00CA46E3"/>
    <w:rsid w:val="00CB1422"/>
    <w:rsid w:val="00CB211A"/>
    <w:rsid w:val="00CB3EB2"/>
    <w:rsid w:val="00CB4D1D"/>
    <w:rsid w:val="00CB7F23"/>
    <w:rsid w:val="00CC163A"/>
    <w:rsid w:val="00CC3B6C"/>
    <w:rsid w:val="00CC6028"/>
    <w:rsid w:val="00CC6D7A"/>
    <w:rsid w:val="00CC75F8"/>
    <w:rsid w:val="00CD1405"/>
    <w:rsid w:val="00CE0529"/>
    <w:rsid w:val="00CE3A3D"/>
    <w:rsid w:val="00CE7A30"/>
    <w:rsid w:val="00CE7A85"/>
    <w:rsid w:val="00CF3B09"/>
    <w:rsid w:val="00CF4EF6"/>
    <w:rsid w:val="00D032C4"/>
    <w:rsid w:val="00D0476C"/>
    <w:rsid w:val="00D07DCA"/>
    <w:rsid w:val="00D11B47"/>
    <w:rsid w:val="00D1204C"/>
    <w:rsid w:val="00D15007"/>
    <w:rsid w:val="00D16425"/>
    <w:rsid w:val="00D1695C"/>
    <w:rsid w:val="00D17A07"/>
    <w:rsid w:val="00D17B49"/>
    <w:rsid w:val="00D21E52"/>
    <w:rsid w:val="00D24A5D"/>
    <w:rsid w:val="00D24CBA"/>
    <w:rsid w:val="00D26A08"/>
    <w:rsid w:val="00D270A5"/>
    <w:rsid w:val="00D2756B"/>
    <w:rsid w:val="00D3115C"/>
    <w:rsid w:val="00D31A36"/>
    <w:rsid w:val="00D31A78"/>
    <w:rsid w:val="00D37FCB"/>
    <w:rsid w:val="00D4023D"/>
    <w:rsid w:val="00D4069A"/>
    <w:rsid w:val="00D4644F"/>
    <w:rsid w:val="00D54ECC"/>
    <w:rsid w:val="00D60F97"/>
    <w:rsid w:val="00D61252"/>
    <w:rsid w:val="00D6226F"/>
    <w:rsid w:val="00D6380C"/>
    <w:rsid w:val="00D664C5"/>
    <w:rsid w:val="00D7189D"/>
    <w:rsid w:val="00D71CBE"/>
    <w:rsid w:val="00D730CA"/>
    <w:rsid w:val="00D76F6E"/>
    <w:rsid w:val="00D801DF"/>
    <w:rsid w:val="00D82DBA"/>
    <w:rsid w:val="00D8472B"/>
    <w:rsid w:val="00D85F2F"/>
    <w:rsid w:val="00D86307"/>
    <w:rsid w:val="00D93BC9"/>
    <w:rsid w:val="00D94F64"/>
    <w:rsid w:val="00D969C0"/>
    <w:rsid w:val="00D978E4"/>
    <w:rsid w:val="00DA0D0C"/>
    <w:rsid w:val="00DA24FA"/>
    <w:rsid w:val="00DA33AC"/>
    <w:rsid w:val="00DA35F9"/>
    <w:rsid w:val="00DA4661"/>
    <w:rsid w:val="00DA535C"/>
    <w:rsid w:val="00DA64D0"/>
    <w:rsid w:val="00DA6582"/>
    <w:rsid w:val="00DA7204"/>
    <w:rsid w:val="00DA7E5F"/>
    <w:rsid w:val="00DB0AE9"/>
    <w:rsid w:val="00DB0DFE"/>
    <w:rsid w:val="00DB44C3"/>
    <w:rsid w:val="00DB67CB"/>
    <w:rsid w:val="00DC22C2"/>
    <w:rsid w:val="00DC298A"/>
    <w:rsid w:val="00DC3D8E"/>
    <w:rsid w:val="00DC50CC"/>
    <w:rsid w:val="00DC52F4"/>
    <w:rsid w:val="00DC575A"/>
    <w:rsid w:val="00DC5FE1"/>
    <w:rsid w:val="00DC7BF7"/>
    <w:rsid w:val="00DD008C"/>
    <w:rsid w:val="00DD2875"/>
    <w:rsid w:val="00DD2B98"/>
    <w:rsid w:val="00DD4754"/>
    <w:rsid w:val="00DD63DC"/>
    <w:rsid w:val="00DE03C1"/>
    <w:rsid w:val="00DE18B5"/>
    <w:rsid w:val="00DE487C"/>
    <w:rsid w:val="00DE7D8D"/>
    <w:rsid w:val="00DF05E7"/>
    <w:rsid w:val="00DF09F4"/>
    <w:rsid w:val="00DF1302"/>
    <w:rsid w:val="00DF193A"/>
    <w:rsid w:val="00DF2CB4"/>
    <w:rsid w:val="00E0295B"/>
    <w:rsid w:val="00E02E0B"/>
    <w:rsid w:val="00E04355"/>
    <w:rsid w:val="00E0593E"/>
    <w:rsid w:val="00E11067"/>
    <w:rsid w:val="00E1783E"/>
    <w:rsid w:val="00E21972"/>
    <w:rsid w:val="00E23755"/>
    <w:rsid w:val="00E26720"/>
    <w:rsid w:val="00E26AEF"/>
    <w:rsid w:val="00E31BC3"/>
    <w:rsid w:val="00E32E74"/>
    <w:rsid w:val="00E35A11"/>
    <w:rsid w:val="00E36DF7"/>
    <w:rsid w:val="00E40883"/>
    <w:rsid w:val="00E41AEE"/>
    <w:rsid w:val="00E43C83"/>
    <w:rsid w:val="00E456BB"/>
    <w:rsid w:val="00E4794F"/>
    <w:rsid w:val="00E508A7"/>
    <w:rsid w:val="00E50F24"/>
    <w:rsid w:val="00E50F28"/>
    <w:rsid w:val="00E562A2"/>
    <w:rsid w:val="00E60A44"/>
    <w:rsid w:val="00E63CF4"/>
    <w:rsid w:val="00E64B0B"/>
    <w:rsid w:val="00E6649E"/>
    <w:rsid w:val="00E666EA"/>
    <w:rsid w:val="00E708D5"/>
    <w:rsid w:val="00E72414"/>
    <w:rsid w:val="00E74087"/>
    <w:rsid w:val="00E7685F"/>
    <w:rsid w:val="00E77517"/>
    <w:rsid w:val="00E822B1"/>
    <w:rsid w:val="00E85CEA"/>
    <w:rsid w:val="00E8690C"/>
    <w:rsid w:val="00E909FD"/>
    <w:rsid w:val="00E97C53"/>
    <w:rsid w:val="00E97E37"/>
    <w:rsid w:val="00EA1CEB"/>
    <w:rsid w:val="00EA24CF"/>
    <w:rsid w:val="00EA321D"/>
    <w:rsid w:val="00EA6493"/>
    <w:rsid w:val="00EA6E85"/>
    <w:rsid w:val="00EA70F3"/>
    <w:rsid w:val="00EA7476"/>
    <w:rsid w:val="00EB0651"/>
    <w:rsid w:val="00EB0BCD"/>
    <w:rsid w:val="00EB1326"/>
    <w:rsid w:val="00EB1F89"/>
    <w:rsid w:val="00EB1FC2"/>
    <w:rsid w:val="00EB53F9"/>
    <w:rsid w:val="00EC14DF"/>
    <w:rsid w:val="00EC18F8"/>
    <w:rsid w:val="00EC1BB9"/>
    <w:rsid w:val="00EC20C4"/>
    <w:rsid w:val="00EC2311"/>
    <w:rsid w:val="00EC2F94"/>
    <w:rsid w:val="00ED219C"/>
    <w:rsid w:val="00ED3B32"/>
    <w:rsid w:val="00ED40A5"/>
    <w:rsid w:val="00ED4232"/>
    <w:rsid w:val="00ED4484"/>
    <w:rsid w:val="00ED6B45"/>
    <w:rsid w:val="00ED7346"/>
    <w:rsid w:val="00ED77F3"/>
    <w:rsid w:val="00ED7AA1"/>
    <w:rsid w:val="00EE14D3"/>
    <w:rsid w:val="00EE45D4"/>
    <w:rsid w:val="00EE7DDF"/>
    <w:rsid w:val="00EF013C"/>
    <w:rsid w:val="00EF1410"/>
    <w:rsid w:val="00EF14F6"/>
    <w:rsid w:val="00EF301A"/>
    <w:rsid w:val="00EF72B5"/>
    <w:rsid w:val="00F03FE3"/>
    <w:rsid w:val="00F056AF"/>
    <w:rsid w:val="00F05BB5"/>
    <w:rsid w:val="00F113BF"/>
    <w:rsid w:val="00F125E9"/>
    <w:rsid w:val="00F16EDB"/>
    <w:rsid w:val="00F20633"/>
    <w:rsid w:val="00F20ED0"/>
    <w:rsid w:val="00F2337D"/>
    <w:rsid w:val="00F25908"/>
    <w:rsid w:val="00F26E37"/>
    <w:rsid w:val="00F326EF"/>
    <w:rsid w:val="00F32A7C"/>
    <w:rsid w:val="00F342E1"/>
    <w:rsid w:val="00F34EC4"/>
    <w:rsid w:val="00F37329"/>
    <w:rsid w:val="00F374E5"/>
    <w:rsid w:val="00F413EB"/>
    <w:rsid w:val="00F4271F"/>
    <w:rsid w:val="00F431DE"/>
    <w:rsid w:val="00F456BA"/>
    <w:rsid w:val="00F5534E"/>
    <w:rsid w:val="00F6042B"/>
    <w:rsid w:val="00F62DCD"/>
    <w:rsid w:val="00F64171"/>
    <w:rsid w:val="00F6661E"/>
    <w:rsid w:val="00F7153B"/>
    <w:rsid w:val="00F7451A"/>
    <w:rsid w:val="00F745DD"/>
    <w:rsid w:val="00F74F86"/>
    <w:rsid w:val="00F75189"/>
    <w:rsid w:val="00F76B03"/>
    <w:rsid w:val="00F76EBD"/>
    <w:rsid w:val="00F777E1"/>
    <w:rsid w:val="00F82D9D"/>
    <w:rsid w:val="00F8478E"/>
    <w:rsid w:val="00F84AC0"/>
    <w:rsid w:val="00F84B99"/>
    <w:rsid w:val="00F84FF8"/>
    <w:rsid w:val="00F85769"/>
    <w:rsid w:val="00F85B2E"/>
    <w:rsid w:val="00F8700A"/>
    <w:rsid w:val="00F87D66"/>
    <w:rsid w:val="00F92E0D"/>
    <w:rsid w:val="00F961E8"/>
    <w:rsid w:val="00FA3223"/>
    <w:rsid w:val="00FA6956"/>
    <w:rsid w:val="00FB0572"/>
    <w:rsid w:val="00FB05EA"/>
    <w:rsid w:val="00FB25A6"/>
    <w:rsid w:val="00FB2D3D"/>
    <w:rsid w:val="00FB2D42"/>
    <w:rsid w:val="00FB65FB"/>
    <w:rsid w:val="00FB744D"/>
    <w:rsid w:val="00FB7980"/>
    <w:rsid w:val="00FB7A46"/>
    <w:rsid w:val="00FC7585"/>
    <w:rsid w:val="00FD012F"/>
    <w:rsid w:val="00FD0C4A"/>
    <w:rsid w:val="00FD2680"/>
    <w:rsid w:val="00FD3CAC"/>
    <w:rsid w:val="00FD5A94"/>
    <w:rsid w:val="00FD73B1"/>
    <w:rsid w:val="00FE1194"/>
    <w:rsid w:val="00FE3EB0"/>
    <w:rsid w:val="00FE774F"/>
    <w:rsid w:val="00FE77D9"/>
    <w:rsid w:val="00FF2EF8"/>
    <w:rsid w:val="07177A84"/>
    <w:rsid w:val="0F030047"/>
    <w:rsid w:val="2DDF2CFF"/>
    <w:rsid w:val="30B9DD65"/>
    <w:rsid w:val="339F39E7"/>
    <w:rsid w:val="34A1791B"/>
    <w:rsid w:val="53A057EF"/>
    <w:rsid w:val="650829A6"/>
    <w:rsid w:val="6D85F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8D8FCA5"/>
  <w15:docId w15:val="{BE3B9D3E-411C-4563-835A-8F18C4DD2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8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locked="1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21" w:qFormat="1"/>
    <w:lsdException w:name="Subtle Reference" w:qFormat="1"/>
    <w:lsdException w:name="Intense Reference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aliases w:val="vgu_Text"/>
    <w:qFormat/>
    <w:rsid w:val="00605E3C"/>
    <w:pPr>
      <w:spacing w:before="240" w:after="0" w:line="360" w:lineRule="auto"/>
      <w:ind w:firstLine="851"/>
      <w:contextualSpacing/>
      <w:jc w:val="both"/>
    </w:pPr>
    <w:rPr>
      <w:rFonts w:ascii="Times New Roman" w:hAnsi="Times New Roman"/>
      <w:sz w:val="24"/>
    </w:rPr>
  </w:style>
  <w:style w:type="paragraph" w:styleId="1">
    <w:name w:val="heading 1"/>
    <w:aliases w:val="vgu_Header1"/>
    <w:basedOn w:val="a1"/>
    <w:next w:val="a1"/>
    <w:link w:val="11"/>
    <w:uiPriority w:val="9"/>
    <w:qFormat/>
    <w:rsid w:val="00EA6493"/>
    <w:pPr>
      <w:keepNext/>
      <w:keepLines/>
      <w:pageBreakBefore/>
      <w:numPr>
        <w:numId w:val="5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1"/>
    <w:next w:val="a1"/>
    <w:link w:val="20"/>
    <w:uiPriority w:val="9"/>
    <w:unhideWhenUsed/>
    <w:qFormat/>
    <w:rsid w:val="00EA6493"/>
    <w:pPr>
      <w:keepNext/>
      <w:keepLines/>
      <w:numPr>
        <w:ilvl w:val="1"/>
        <w:numId w:val="5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1"/>
    <w:next w:val="a1"/>
    <w:link w:val="30"/>
    <w:uiPriority w:val="9"/>
    <w:unhideWhenUsed/>
    <w:qFormat/>
    <w:rsid w:val="00EA6493"/>
    <w:pPr>
      <w:keepNext/>
      <w:keepLines/>
      <w:numPr>
        <w:ilvl w:val="2"/>
        <w:numId w:val="5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1"/>
    <w:next w:val="a1"/>
    <w:link w:val="40"/>
    <w:uiPriority w:val="9"/>
    <w:unhideWhenUsed/>
    <w:qFormat/>
    <w:rsid w:val="00EA6493"/>
    <w:pPr>
      <w:keepNext/>
      <w:keepLines/>
      <w:numPr>
        <w:ilvl w:val="3"/>
        <w:numId w:val="5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1"/>
    <w:next w:val="a1"/>
    <w:link w:val="50"/>
    <w:uiPriority w:val="9"/>
    <w:unhideWhenUsed/>
    <w:qFormat/>
    <w:rsid w:val="00815163"/>
    <w:pPr>
      <w:keepNext/>
      <w:keepLines/>
      <w:numPr>
        <w:ilvl w:val="4"/>
        <w:numId w:val="5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1"/>
    <w:next w:val="a1"/>
    <w:link w:val="60"/>
    <w:uiPriority w:val="9"/>
    <w:unhideWhenUsed/>
    <w:rsid w:val="006D46A3"/>
    <w:pPr>
      <w:keepNext/>
      <w:keepLines/>
      <w:numPr>
        <w:ilvl w:val="5"/>
        <w:numId w:val="5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1"/>
    <w:next w:val="a1"/>
    <w:link w:val="70"/>
    <w:uiPriority w:val="9"/>
    <w:unhideWhenUsed/>
    <w:qFormat/>
    <w:rsid w:val="006D46A3"/>
    <w:pPr>
      <w:keepNext/>
      <w:keepLines/>
      <w:numPr>
        <w:ilvl w:val="6"/>
        <w:numId w:val="5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1"/>
    <w:next w:val="a1"/>
    <w:link w:val="80"/>
    <w:uiPriority w:val="9"/>
    <w:unhideWhenUsed/>
    <w:qFormat/>
    <w:rsid w:val="006D46A3"/>
    <w:pPr>
      <w:keepNext/>
      <w:keepLines/>
      <w:numPr>
        <w:ilvl w:val="7"/>
        <w:numId w:val="5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1"/>
    <w:next w:val="a1"/>
    <w:link w:val="90"/>
    <w:uiPriority w:val="9"/>
    <w:unhideWhenUsed/>
    <w:rsid w:val="006D46A3"/>
    <w:pPr>
      <w:keepNext/>
      <w:keepLines/>
      <w:numPr>
        <w:ilvl w:val="8"/>
        <w:numId w:val="5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Заголовок 1 Знак"/>
    <w:aliases w:val="vgu_Header1 Знак"/>
    <w:basedOn w:val="a2"/>
    <w:link w:val="1"/>
    <w:uiPriority w:val="9"/>
    <w:rsid w:val="00EA6493"/>
    <w:rPr>
      <w:rFonts w:ascii="Times New Roman" w:eastAsiaTheme="majorEastAsia" w:hAnsi="Times New Roman" w:cs="Times New Roman"/>
      <w:b/>
      <w:bCs/>
      <w:noProof/>
      <w:sz w:val="24"/>
      <w:szCs w:val="36"/>
    </w:rPr>
  </w:style>
  <w:style w:type="character" w:customStyle="1" w:styleId="20">
    <w:name w:val="Заголовок 2 Знак"/>
    <w:aliases w:val="vgu_Header2 Знак"/>
    <w:basedOn w:val="a2"/>
    <w:link w:val="2"/>
    <w:uiPriority w:val="9"/>
    <w:rsid w:val="00EA6493"/>
    <w:rPr>
      <w:rFonts w:ascii="Times New Roman" w:eastAsiaTheme="majorEastAsia" w:hAnsi="Times New Roman" w:cs="Times New Roman"/>
      <w:b/>
      <w:bCs/>
      <w:sz w:val="24"/>
      <w:szCs w:val="36"/>
    </w:rPr>
  </w:style>
  <w:style w:type="character" w:customStyle="1" w:styleId="30">
    <w:name w:val="Заголовок 3 Знак"/>
    <w:aliases w:val="vgu_Header3 Знак"/>
    <w:basedOn w:val="a2"/>
    <w:link w:val="3"/>
    <w:uiPriority w:val="9"/>
    <w:rsid w:val="00EA6493"/>
    <w:rPr>
      <w:rFonts w:ascii="Times New Roman" w:eastAsiaTheme="majorEastAsia" w:hAnsi="Times New Roman" w:cs="Times New Roman"/>
      <w:b/>
      <w:bCs/>
      <w:sz w:val="24"/>
    </w:rPr>
  </w:style>
  <w:style w:type="character" w:customStyle="1" w:styleId="40">
    <w:name w:val="Заголовок 4 Знак"/>
    <w:aliases w:val="vgu_Header4 Знак"/>
    <w:basedOn w:val="a2"/>
    <w:link w:val="4"/>
    <w:uiPriority w:val="9"/>
    <w:rsid w:val="00EA6493"/>
    <w:rPr>
      <w:rFonts w:ascii="Times New Roman" w:eastAsiaTheme="majorEastAsia" w:hAnsi="Times New Roman" w:cs="Times New Roman"/>
      <w:b/>
      <w:bCs/>
      <w:iCs/>
      <w:sz w:val="24"/>
    </w:rPr>
  </w:style>
  <w:style w:type="character" w:customStyle="1" w:styleId="50">
    <w:name w:val="Заголовок 5 Знак"/>
    <w:aliases w:val="vgu_Header5 Знак"/>
    <w:basedOn w:val="a2"/>
    <w:link w:val="5"/>
    <w:uiPriority w:val="9"/>
    <w:rsid w:val="00815163"/>
    <w:rPr>
      <w:rFonts w:ascii="Times New Roman" w:eastAsiaTheme="majorEastAsia" w:hAnsi="Times New Roman" w:cs="Times New Roman"/>
      <w:b/>
      <w:sz w:val="24"/>
    </w:rPr>
  </w:style>
  <w:style w:type="character" w:customStyle="1" w:styleId="60">
    <w:name w:val="Заголовок 6 Знак"/>
    <w:aliases w:val="vgu_Header6 Знак"/>
    <w:basedOn w:val="a2"/>
    <w:link w:val="6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70">
    <w:name w:val="Заголовок 7 Знак"/>
    <w:aliases w:val="vgu_Header7 Знак"/>
    <w:basedOn w:val="a2"/>
    <w:link w:val="7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80">
    <w:name w:val="Заголовок 8 Знак"/>
    <w:aliases w:val="vgu_Header8 Знак"/>
    <w:basedOn w:val="a2"/>
    <w:link w:val="8"/>
    <w:uiPriority w:val="9"/>
    <w:rsid w:val="006D46A3"/>
    <w:rPr>
      <w:rFonts w:ascii="Times New Roman" w:eastAsiaTheme="majorEastAsia" w:hAnsi="Times New Roman" w:cs="Times New Roman"/>
      <w:sz w:val="24"/>
      <w:szCs w:val="20"/>
    </w:rPr>
  </w:style>
  <w:style w:type="character" w:customStyle="1" w:styleId="90">
    <w:name w:val="Заголовок 9 Знак"/>
    <w:aliases w:val="vgu_Header9 Знак"/>
    <w:basedOn w:val="a2"/>
    <w:link w:val="9"/>
    <w:uiPriority w:val="9"/>
    <w:rsid w:val="006D46A3"/>
    <w:rPr>
      <w:rFonts w:asciiTheme="majorHAnsi" w:eastAsiaTheme="majorEastAsia" w:hAnsiTheme="majorHAnsi" w:cstheme="majorBidi"/>
      <w:iCs/>
      <w:sz w:val="24"/>
      <w:szCs w:val="28"/>
    </w:rPr>
  </w:style>
  <w:style w:type="paragraph" w:styleId="a0">
    <w:name w:val="List Paragraph"/>
    <w:aliases w:val="vgu_List1"/>
    <w:basedOn w:val="a1"/>
    <w:link w:val="a5"/>
    <w:uiPriority w:val="34"/>
    <w:qFormat/>
    <w:rsid w:val="006D46A3"/>
    <w:pPr>
      <w:keepLines/>
      <w:numPr>
        <w:numId w:val="1"/>
      </w:numPr>
      <w:tabs>
        <w:tab w:val="left" w:pos="1276"/>
      </w:tabs>
      <w:spacing w:before="0"/>
      <w:ind w:left="0" w:firstLine="851"/>
    </w:pPr>
  </w:style>
  <w:style w:type="character" w:customStyle="1" w:styleId="a5">
    <w:name w:val="Абзац списка Знак"/>
    <w:aliases w:val="vgu_List1 Знак"/>
    <w:basedOn w:val="a2"/>
    <w:link w:val="a0"/>
    <w:uiPriority w:val="34"/>
    <w:qFormat/>
    <w:locked/>
    <w:rsid w:val="006D46A3"/>
    <w:rPr>
      <w:rFonts w:ascii="Times New Roman" w:hAnsi="Times New Roman"/>
      <w:sz w:val="24"/>
    </w:rPr>
  </w:style>
  <w:style w:type="paragraph" w:customStyle="1" w:styleId="vguList2">
    <w:name w:val="vgu_List2"/>
    <w:basedOn w:val="a0"/>
    <w:qFormat/>
    <w:rsid w:val="006D46A3"/>
    <w:pPr>
      <w:tabs>
        <w:tab w:val="left" w:pos="2268"/>
      </w:tabs>
      <w:ind w:firstLine="1701"/>
    </w:pPr>
  </w:style>
  <w:style w:type="paragraph" w:customStyle="1" w:styleId="vguList3">
    <w:name w:val="vgu_List3"/>
    <w:basedOn w:val="vguList2"/>
    <w:qFormat/>
    <w:rsid w:val="006D46A3"/>
    <w:pPr>
      <w:tabs>
        <w:tab w:val="clear" w:pos="2268"/>
        <w:tab w:val="left" w:pos="3402"/>
      </w:tabs>
      <w:ind w:firstLine="2835"/>
    </w:pPr>
  </w:style>
  <w:style w:type="character" w:styleId="a6">
    <w:name w:val="Hyperlink"/>
    <w:basedOn w:val="a2"/>
    <w:uiPriority w:val="99"/>
    <w:unhideWhenUsed/>
    <w:rsid w:val="00C96227"/>
    <w:rPr>
      <w:color w:val="0000FF" w:themeColor="hyperlink"/>
      <w:u w:val="single"/>
    </w:rPr>
  </w:style>
  <w:style w:type="paragraph" w:customStyle="1" w:styleId="vguNumber">
    <w:name w:val="vgu_Number"/>
    <w:basedOn w:val="a0"/>
    <w:rsid w:val="006819D3"/>
    <w:pPr>
      <w:numPr>
        <w:numId w:val="4"/>
      </w:numPr>
      <w:spacing w:before="240"/>
    </w:pPr>
  </w:style>
  <w:style w:type="paragraph" w:customStyle="1" w:styleId="vguCContentName">
    <w:name w:val="vguC_Content_Name"/>
    <w:basedOn w:val="vguHeader"/>
    <w:link w:val="vguCContentName0"/>
    <w:qFormat/>
    <w:rsid w:val="00C96227"/>
    <w:pPr>
      <w:tabs>
        <w:tab w:val="left" w:pos="1985"/>
      </w:tabs>
    </w:pPr>
  </w:style>
  <w:style w:type="paragraph" w:styleId="a">
    <w:name w:val="List Bullet"/>
    <w:basedOn w:val="a1"/>
    <w:uiPriority w:val="99"/>
    <w:semiHidden/>
    <w:unhideWhenUsed/>
    <w:qFormat/>
    <w:rsid w:val="00ED6EE3"/>
    <w:pPr>
      <w:numPr>
        <w:numId w:val="2"/>
      </w:numPr>
      <w:spacing w:before="0"/>
      <w:ind w:left="425" w:hanging="425"/>
    </w:pPr>
  </w:style>
  <w:style w:type="character" w:customStyle="1" w:styleId="vguCContentName0">
    <w:name w:val="vguC_Content_Name Знак"/>
    <w:basedOn w:val="vguHeader0"/>
    <w:link w:val="vguCContentName"/>
    <w:rsid w:val="00C96227"/>
    <w:rPr>
      <w:rFonts w:ascii="Times New Roman" w:hAnsi="Times New Roman"/>
      <w:b/>
      <w:caps/>
      <w:sz w:val="24"/>
    </w:rPr>
  </w:style>
  <w:style w:type="paragraph" w:styleId="a7">
    <w:name w:val="Balloon Text"/>
    <w:basedOn w:val="a1"/>
    <w:link w:val="a8"/>
    <w:uiPriority w:val="99"/>
    <w:semiHidden/>
    <w:unhideWhenUsed/>
    <w:rsid w:val="00F952EF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2"/>
    <w:link w:val="a7"/>
    <w:uiPriority w:val="99"/>
    <w:semiHidden/>
    <w:rsid w:val="00F952EF"/>
    <w:rPr>
      <w:rFonts w:ascii="Tahoma" w:hAnsi="Tahoma" w:cs="Tahoma"/>
      <w:sz w:val="16"/>
      <w:szCs w:val="16"/>
    </w:rPr>
  </w:style>
  <w:style w:type="paragraph" w:styleId="a9">
    <w:name w:val="caption"/>
    <w:aliases w:val="vgu_PictureName"/>
    <w:basedOn w:val="a1"/>
    <w:next w:val="a1"/>
    <w:link w:val="aa"/>
    <w:unhideWhenUsed/>
    <w:qFormat/>
    <w:rsid w:val="00F84AC0"/>
    <w:pPr>
      <w:spacing w:before="0" w:after="240" w:line="720" w:lineRule="auto"/>
      <w:ind w:firstLine="0"/>
      <w:jc w:val="center"/>
    </w:pPr>
    <w:rPr>
      <w:bCs/>
      <w:szCs w:val="18"/>
    </w:rPr>
  </w:style>
  <w:style w:type="character" w:customStyle="1" w:styleId="aa">
    <w:name w:val="Название объекта Знак"/>
    <w:aliases w:val="vgu_PictureName Знак"/>
    <w:basedOn w:val="a2"/>
    <w:link w:val="a9"/>
    <w:uiPriority w:val="35"/>
    <w:rsid w:val="00F84AC0"/>
    <w:rPr>
      <w:rFonts w:ascii="Times New Roman" w:hAnsi="Times New Roman"/>
      <w:bCs/>
      <w:sz w:val="24"/>
      <w:szCs w:val="18"/>
    </w:rPr>
  </w:style>
  <w:style w:type="character" w:styleId="ab">
    <w:name w:val="Subtle Emphasis"/>
    <w:basedOn w:val="a2"/>
    <w:uiPriority w:val="99"/>
    <w:semiHidden/>
    <w:qFormat/>
    <w:rsid w:val="003B4D8E"/>
    <w:rPr>
      <w:i/>
      <w:iCs/>
      <w:color w:val="808080" w:themeColor="text1" w:themeTint="7F"/>
    </w:rPr>
  </w:style>
  <w:style w:type="table" w:styleId="ac">
    <w:name w:val="Table Grid"/>
    <w:basedOn w:val="a3"/>
    <w:uiPriority w:val="39"/>
    <w:rsid w:val="002D420C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customStyle="1" w:styleId="vgutTableText">
    <w:name w:val="vgut_TableText"/>
    <w:basedOn w:val="a1"/>
    <w:link w:val="vgutTableText0"/>
    <w:qFormat/>
    <w:rsid w:val="001568A3"/>
    <w:pPr>
      <w:spacing w:before="0" w:after="60" w:line="276" w:lineRule="auto"/>
      <w:ind w:firstLine="0"/>
      <w:jc w:val="left"/>
    </w:pPr>
  </w:style>
  <w:style w:type="character" w:customStyle="1" w:styleId="vgutTableText0">
    <w:name w:val="vgut_TableText Знак"/>
    <w:basedOn w:val="a2"/>
    <w:link w:val="vgutTableText"/>
    <w:rsid w:val="001568A3"/>
    <w:rPr>
      <w:rFonts w:ascii="Times New Roman" w:hAnsi="Times New Roman"/>
      <w:sz w:val="24"/>
    </w:rPr>
  </w:style>
  <w:style w:type="paragraph" w:customStyle="1" w:styleId="vguAdditionName">
    <w:name w:val="vgu_AdditionName"/>
    <w:basedOn w:val="1"/>
    <w:qFormat/>
    <w:rsid w:val="00B6663A"/>
    <w:pPr>
      <w:pageBreakBefore w:val="0"/>
      <w:numPr>
        <w:numId w:val="3"/>
      </w:numPr>
      <w:tabs>
        <w:tab w:val="num" w:pos="360"/>
      </w:tabs>
      <w:ind w:left="2693" w:hanging="2693"/>
    </w:pPr>
    <w:rPr>
      <w:caps/>
      <w:smallCaps/>
    </w:rPr>
  </w:style>
  <w:style w:type="paragraph" w:customStyle="1" w:styleId="vguHeader">
    <w:name w:val="vgu_Header"/>
    <w:basedOn w:val="a1"/>
    <w:link w:val="vguHeader0"/>
    <w:qFormat/>
    <w:rsid w:val="00303DC8"/>
    <w:pPr>
      <w:keepNext/>
      <w:keepLines/>
      <w:pageBreakBefore/>
      <w:ind w:firstLine="0"/>
      <w:jc w:val="center"/>
    </w:pPr>
    <w:rPr>
      <w:b/>
      <w:caps/>
    </w:rPr>
  </w:style>
  <w:style w:type="character" w:customStyle="1" w:styleId="vguHeader0">
    <w:name w:val="vgu_Header Знак"/>
    <w:basedOn w:val="a2"/>
    <w:link w:val="vguHeader"/>
    <w:rsid w:val="00303DC8"/>
    <w:rPr>
      <w:rFonts w:ascii="Times New Roman" w:hAnsi="Times New Roman"/>
      <w:b/>
      <w:caps/>
      <w:sz w:val="28"/>
    </w:rPr>
  </w:style>
  <w:style w:type="paragraph" w:styleId="12">
    <w:name w:val="toc 1"/>
    <w:aliases w:val="vguC_Contents1"/>
    <w:basedOn w:val="a1"/>
    <w:next w:val="a1"/>
    <w:link w:val="13"/>
    <w:autoRedefine/>
    <w:uiPriority w:val="39"/>
    <w:rsid w:val="00C96227"/>
    <w:pPr>
      <w:tabs>
        <w:tab w:val="left" w:pos="426"/>
        <w:tab w:val="right" w:leader="dot" w:pos="10206"/>
      </w:tabs>
      <w:spacing w:before="0" w:line="276" w:lineRule="auto"/>
      <w:ind w:left="426" w:right="567" w:hanging="426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3">
    <w:name w:val="Оглавление 1 Знак"/>
    <w:aliases w:val="vguC_Contents1 Знак"/>
    <w:basedOn w:val="a2"/>
    <w:link w:val="12"/>
    <w:uiPriority w:val="39"/>
    <w:rsid w:val="00C96227"/>
    <w:rPr>
      <w:rFonts w:ascii="Times New Roman" w:eastAsia="Times New Roman" w:hAnsi="Times New Roman" w:cs="Times New Roman"/>
      <w:noProof/>
      <w:sz w:val="24"/>
      <w:szCs w:val="24"/>
    </w:rPr>
  </w:style>
  <w:style w:type="paragraph" w:styleId="21">
    <w:name w:val="toc 2"/>
    <w:aliases w:val="vguC_Contents2"/>
    <w:basedOn w:val="a1"/>
    <w:next w:val="a1"/>
    <w:autoRedefine/>
    <w:uiPriority w:val="39"/>
    <w:rsid w:val="00C96227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1"/>
    <w:next w:val="a1"/>
    <w:autoRedefine/>
    <w:uiPriority w:val="39"/>
    <w:rsid w:val="00C96227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styleId="41">
    <w:name w:val="toc 4"/>
    <w:aliases w:val="vguC_Contents1Add"/>
    <w:basedOn w:val="a1"/>
    <w:next w:val="a1"/>
    <w:autoRedefine/>
    <w:uiPriority w:val="39"/>
    <w:unhideWhenUsed/>
    <w:rsid w:val="00224E38"/>
    <w:pPr>
      <w:tabs>
        <w:tab w:val="left" w:pos="-4678"/>
        <w:tab w:val="left" w:pos="1985"/>
        <w:tab w:val="right" w:leader="dot" w:pos="10206"/>
      </w:tabs>
      <w:suppressAutoHyphens/>
      <w:spacing w:before="0" w:line="276" w:lineRule="auto"/>
      <w:ind w:left="1985" w:right="566" w:hanging="1985"/>
      <w:jc w:val="left"/>
    </w:pPr>
    <w:rPr>
      <w:noProof/>
    </w:rPr>
  </w:style>
  <w:style w:type="paragraph" w:customStyle="1" w:styleId="vgutTableName">
    <w:name w:val="vgut_TableName"/>
    <w:basedOn w:val="a1"/>
    <w:link w:val="vgutTableName0"/>
    <w:qFormat/>
    <w:rsid w:val="00F84AC0"/>
    <w:pPr>
      <w:spacing w:before="60" w:after="60" w:line="276" w:lineRule="auto"/>
      <w:ind w:firstLine="0"/>
      <w:contextualSpacing w:val="0"/>
      <w:jc w:val="left"/>
    </w:pPr>
  </w:style>
  <w:style w:type="character" w:customStyle="1" w:styleId="vgutTableName0">
    <w:name w:val="vgut_TableName Знак"/>
    <w:basedOn w:val="aa"/>
    <w:link w:val="vgutTableName"/>
    <w:rsid w:val="00F84AC0"/>
    <w:rPr>
      <w:rFonts w:ascii="Times New Roman" w:hAnsi="Times New Roman"/>
      <w:bCs w:val="0"/>
      <w:sz w:val="24"/>
      <w:szCs w:val="18"/>
    </w:rPr>
  </w:style>
  <w:style w:type="paragraph" w:styleId="ad">
    <w:name w:val="header"/>
    <w:aliases w:val="vgux_TitleHeader"/>
    <w:basedOn w:val="a1"/>
    <w:link w:val="ae"/>
    <w:uiPriority w:val="99"/>
    <w:unhideWhenUsed/>
    <w:rsid w:val="00C17A21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e">
    <w:name w:val="Верхний колонтитул Знак"/>
    <w:aliases w:val="vgux_TitleHeader Знак"/>
    <w:basedOn w:val="a2"/>
    <w:link w:val="ad"/>
    <w:uiPriority w:val="99"/>
    <w:rsid w:val="00C17A21"/>
    <w:rPr>
      <w:rFonts w:ascii="Times New Roman" w:hAnsi="Times New Roman"/>
      <w:sz w:val="28"/>
    </w:rPr>
  </w:style>
  <w:style w:type="paragraph" w:styleId="af">
    <w:name w:val="footer"/>
    <w:aliases w:val="vgux_TitleFooter"/>
    <w:basedOn w:val="a1"/>
    <w:link w:val="af0"/>
    <w:uiPriority w:val="98"/>
    <w:unhideWhenUsed/>
    <w:rsid w:val="003D56FE"/>
    <w:pPr>
      <w:tabs>
        <w:tab w:val="center" w:pos="4677"/>
        <w:tab w:val="right" w:pos="9355"/>
      </w:tabs>
      <w:spacing w:before="0" w:line="240" w:lineRule="auto"/>
      <w:ind w:firstLine="0"/>
      <w:jc w:val="center"/>
    </w:pPr>
    <w:rPr>
      <w:b/>
      <w:sz w:val="32"/>
    </w:rPr>
  </w:style>
  <w:style w:type="character" w:customStyle="1" w:styleId="af0">
    <w:name w:val="Нижний колонтитул Знак"/>
    <w:aliases w:val="vgux_TitleFooter Знак"/>
    <w:basedOn w:val="a2"/>
    <w:link w:val="af"/>
    <w:uiPriority w:val="98"/>
    <w:rsid w:val="00627B79"/>
    <w:rPr>
      <w:rFonts w:ascii="Times New Roman" w:hAnsi="Times New Roman"/>
      <w:b/>
      <w:sz w:val="32"/>
    </w:rPr>
  </w:style>
  <w:style w:type="character" w:styleId="af1">
    <w:name w:val="page number"/>
    <w:aliases w:val="vgux_PageNumber"/>
    <w:basedOn w:val="a2"/>
    <w:rsid w:val="00C17A21"/>
    <w:rPr>
      <w:szCs w:val="24"/>
    </w:rPr>
  </w:style>
  <w:style w:type="paragraph" w:customStyle="1" w:styleId="vguxTitleDocName">
    <w:name w:val="vgux_TitleDocName"/>
    <w:basedOn w:val="a1"/>
    <w:qFormat/>
    <w:rsid w:val="00FF06B0"/>
    <w:pPr>
      <w:spacing w:before="480" w:after="120"/>
      <w:ind w:firstLine="0"/>
      <w:contextualSpacing w:val="0"/>
      <w:jc w:val="center"/>
    </w:pPr>
    <w:rPr>
      <w:b/>
      <w:caps/>
      <w:sz w:val="32"/>
      <w:lang w:val="en-US"/>
    </w:rPr>
  </w:style>
  <w:style w:type="paragraph" w:customStyle="1" w:styleId="vguxTitleDocType">
    <w:name w:val="vgux_TitleDocType"/>
    <w:basedOn w:val="a1"/>
    <w:qFormat/>
    <w:rsid w:val="00FF06B0"/>
    <w:pPr>
      <w:spacing w:before="0" w:after="360"/>
      <w:ind w:firstLine="0"/>
      <w:jc w:val="center"/>
    </w:pPr>
    <w:rPr>
      <w:b/>
      <w:smallCaps/>
    </w:rPr>
  </w:style>
  <w:style w:type="paragraph" w:customStyle="1" w:styleId="vguxTitleText">
    <w:name w:val="vgux_TitleText"/>
    <w:basedOn w:val="a1"/>
    <w:qFormat/>
    <w:rsid w:val="00FF06B0"/>
    <w:pPr>
      <w:ind w:firstLine="0"/>
      <w:jc w:val="center"/>
    </w:pPr>
  </w:style>
  <w:style w:type="paragraph" w:customStyle="1" w:styleId="vguxTitleDocTheme">
    <w:name w:val="vgux_TitleDocTheme"/>
    <w:basedOn w:val="a1"/>
    <w:qFormat/>
    <w:rsid w:val="00FF06B0"/>
    <w:pPr>
      <w:spacing w:before="0" w:after="960"/>
      <w:ind w:firstLine="0"/>
      <w:jc w:val="center"/>
    </w:pPr>
    <w:rPr>
      <w:b/>
      <w:caps/>
      <w:sz w:val="32"/>
      <w:lang w:val="en-US"/>
    </w:rPr>
  </w:style>
  <w:style w:type="character" w:styleId="af2">
    <w:name w:val="annotation reference"/>
    <w:basedOn w:val="a2"/>
    <w:uiPriority w:val="99"/>
    <w:semiHidden/>
    <w:unhideWhenUsed/>
    <w:rsid w:val="006505F8"/>
    <w:rPr>
      <w:sz w:val="16"/>
      <w:szCs w:val="16"/>
    </w:rPr>
  </w:style>
  <w:style w:type="paragraph" w:styleId="af3">
    <w:name w:val="annotation text"/>
    <w:basedOn w:val="a1"/>
    <w:link w:val="af4"/>
    <w:uiPriority w:val="99"/>
    <w:semiHidden/>
    <w:unhideWhenUsed/>
    <w:rsid w:val="006505F8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2"/>
    <w:link w:val="af3"/>
    <w:uiPriority w:val="99"/>
    <w:semiHidden/>
    <w:rsid w:val="006505F8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6505F8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6505F8"/>
    <w:rPr>
      <w:rFonts w:ascii="Times New Roman" w:hAnsi="Times New Roman"/>
      <w:b/>
      <w:bCs/>
      <w:sz w:val="20"/>
      <w:szCs w:val="20"/>
    </w:rPr>
  </w:style>
  <w:style w:type="paragraph" w:styleId="af7">
    <w:name w:val="footnote text"/>
    <w:basedOn w:val="a1"/>
    <w:link w:val="af8"/>
    <w:uiPriority w:val="99"/>
    <w:unhideWhenUsed/>
    <w:rsid w:val="008374E1"/>
    <w:pPr>
      <w:spacing w:before="0"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2"/>
    <w:link w:val="af7"/>
    <w:uiPriority w:val="99"/>
    <w:rsid w:val="008374E1"/>
    <w:rPr>
      <w:rFonts w:ascii="Times New Roman" w:hAnsi="Times New Roman"/>
      <w:sz w:val="20"/>
      <w:szCs w:val="20"/>
    </w:rPr>
  </w:style>
  <w:style w:type="character" w:styleId="af9">
    <w:name w:val="footnote reference"/>
    <w:basedOn w:val="a2"/>
    <w:uiPriority w:val="99"/>
    <w:semiHidden/>
    <w:unhideWhenUsed/>
    <w:rsid w:val="008374E1"/>
    <w:rPr>
      <w:vertAlign w:val="superscript"/>
    </w:rPr>
  </w:style>
  <w:style w:type="paragraph" w:styleId="afa">
    <w:name w:val="Revision"/>
    <w:hidden/>
    <w:uiPriority w:val="99"/>
    <w:semiHidden/>
    <w:rsid w:val="009C0B09"/>
    <w:pPr>
      <w:spacing w:after="0" w:line="240" w:lineRule="auto"/>
    </w:pPr>
    <w:rPr>
      <w:rFonts w:ascii="Times New Roman" w:hAnsi="Times New Roman"/>
      <w:sz w:val="28"/>
    </w:rPr>
  </w:style>
  <w:style w:type="paragraph" w:styleId="afb">
    <w:name w:val="TOC Heading"/>
    <w:basedOn w:val="1"/>
    <w:next w:val="a1"/>
    <w:uiPriority w:val="39"/>
    <w:unhideWhenUsed/>
    <w:qFormat/>
    <w:rsid w:val="00442256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365F91" w:themeColor="accent1" w:themeShade="BF"/>
      <w:sz w:val="32"/>
      <w:szCs w:val="32"/>
    </w:rPr>
  </w:style>
  <w:style w:type="character" w:customStyle="1" w:styleId="normaltextrun">
    <w:name w:val="normaltextrun"/>
    <w:basedOn w:val="a2"/>
    <w:rsid w:val="00DF05E7"/>
  </w:style>
  <w:style w:type="table" w:customStyle="1" w:styleId="14">
    <w:name w:val="Сетка таблицы1"/>
    <w:basedOn w:val="a3"/>
    <w:next w:val="ac"/>
    <w:uiPriority w:val="39"/>
    <w:rsid w:val="00FB25A6"/>
    <w:pPr>
      <w:spacing w:after="0" w:line="240" w:lineRule="auto"/>
    </w:pPr>
    <w:rPr>
      <w:rFonts w:eastAsia="Calibr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y-1">
    <w:name w:val="my-1"/>
    <w:basedOn w:val="a1"/>
    <w:rsid w:val="00BD46E8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styleId="afc">
    <w:name w:val="Unresolved Mention"/>
    <w:basedOn w:val="a2"/>
    <w:uiPriority w:val="99"/>
    <w:semiHidden/>
    <w:unhideWhenUsed/>
    <w:rsid w:val="00EE7DDF"/>
    <w:rPr>
      <w:color w:val="605E5C"/>
      <w:shd w:val="clear" w:color="auto" w:fill="E1DFDD"/>
    </w:rPr>
  </w:style>
  <w:style w:type="paragraph" w:customStyle="1" w:styleId="10">
    <w:name w:val="1."/>
    <w:basedOn w:val="a0"/>
    <w:link w:val="15"/>
    <w:qFormat/>
    <w:rsid w:val="00AB286F"/>
    <w:pPr>
      <w:keepLines w:val="0"/>
      <w:numPr>
        <w:numId w:val="6"/>
      </w:numPr>
      <w:tabs>
        <w:tab w:val="clear" w:pos="1276"/>
      </w:tabs>
    </w:pPr>
    <w:rPr>
      <w:rFonts w:eastAsia="Calibri" w:cs="Times New Roman"/>
      <w:b/>
      <w:bCs/>
      <w:color w:val="1F1F1F"/>
      <w:szCs w:val="24"/>
      <w:shd w:val="clear" w:color="auto" w:fill="FFFFFF"/>
    </w:rPr>
  </w:style>
  <w:style w:type="character" w:customStyle="1" w:styleId="15">
    <w:name w:val="1. Знак"/>
    <w:basedOn w:val="a2"/>
    <w:link w:val="10"/>
    <w:rsid w:val="00AB286F"/>
    <w:rPr>
      <w:rFonts w:ascii="Times New Roman" w:eastAsia="Calibri" w:hAnsi="Times New Roman" w:cs="Times New Roman"/>
      <w:b/>
      <w:bCs/>
      <w:color w:val="1F1F1F"/>
      <w:sz w:val="24"/>
      <w:szCs w:val="24"/>
    </w:rPr>
  </w:style>
  <w:style w:type="character" w:styleId="afd">
    <w:name w:val="Strong"/>
    <w:basedOn w:val="a2"/>
    <w:uiPriority w:val="22"/>
    <w:qFormat/>
    <w:rsid w:val="00E40883"/>
    <w:rPr>
      <w:b/>
      <w:bCs/>
    </w:rPr>
  </w:style>
  <w:style w:type="character" w:styleId="HTML">
    <w:name w:val="HTML Code"/>
    <w:basedOn w:val="a2"/>
    <w:uiPriority w:val="99"/>
    <w:semiHidden/>
    <w:unhideWhenUsed/>
    <w:rsid w:val="004E1AA6"/>
    <w:rPr>
      <w:rFonts w:ascii="Courier New" w:eastAsia="Times New Roman" w:hAnsi="Courier New" w:cs="Courier New"/>
      <w:sz w:val="20"/>
      <w:szCs w:val="20"/>
    </w:rPr>
  </w:style>
  <w:style w:type="paragraph" w:styleId="afe">
    <w:name w:val="Normal (Web)"/>
    <w:basedOn w:val="a1"/>
    <w:uiPriority w:val="99"/>
    <w:semiHidden/>
    <w:unhideWhenUsed/>
    <w:rsid w:val="005D1B5B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paragraph" w:customStyle="1" w:styleId="aff">
    <w:name w:val="Текст документа"/>
    <w:basedOn w:val="a1"/>
    <w:rsid w:val="005D1B5B"/>
    <w:pPr>
      <w:suppressAutoHyphens/>
      <w:spacing w:before="120" w:after="120"/>
      <w:ind w:firstLine="709"/>
    </w:pPr>
    <w:rPr>
      <w:rFonts w:eastAsia="Times New Roman" w:cs="Times New Roman"/>
      <w:sz w:val="28"/>
      <w:szCs w:val="24"/>
      <w:lang w:eastAsia="zh-CN" w:bidi="en-US"/>
    </w:rPr>
  </w:style>
  <w:style w:type="character" w:customStyle="1" w:styleId="eop">
    <w:name w:val="eop"/>
    <w:basedOn w:val="a2"/>
    <w:rsid w:val="004B7723"/>
  </w:style>
  <w:style w:type="table" w:customStyle="1" w:styleId="22">
    <w:name w:val="Сетка таблицы2"/>
    <w:basedOn w:val="a3"/>
    <w:next w:val="ac"/>
    <w:uiPriority w:val="59"/>
    <w:rsid w:val="0088246C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2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1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96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5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26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4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86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3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0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2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8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74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86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2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30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7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6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8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4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5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55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6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1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4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4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1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8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14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9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0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8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9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2548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5137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320734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8504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1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1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8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6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8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85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1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0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46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5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9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.burakov\Documents\&#1051;&#1080;&#1095;&#1085;&#1086;&#1077;\&#1050;&#1086;&#1096;&#1082;&#1080;&#1085;\&#1058;&#1088;&#1072;&#1085;&#1089;&#1085;&#1077;&#1092;&#1090;&#1100;\&#1042;&#1103;&#1090;&#1043;&#1059;%2003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95006E4339BF24CAA0F5B167E451061" ma:contentTypeVersion="11" ma:contentTypeDescription="Создание документа." ma:contentTypeScope="" ma:versionID="ee66b34cdb7d5be00a86ac9db559fc97">
  <xsd:schema xmlns:xsd="http://www.w3.org/2001/XMLSchema" xmlns:xs="http://www.w3.org/2001/XMLSchema" xmlns:p="http://schemas.microsoft.com/office/2006/metadata/properties" xmlns:ns3="a1eb269e-cbf3-465a-8e4a-8d42bc45f09f" xmlns:ns4="a042d032-8e16-4c5e-a37e-70d449039bd2" targetNamespace="http://schemas.microsoft.com/office/2006/metadata/properties" ma:root="true" ma:fieldsID="9831aabdbf23b96857ccdb3f4e1a7ec2" ns3:_="" ns4:_="">
    <xsd:import namespace="a1eb269e-cbf3-465a-8e4a-8d42bc45f09f"/>
    <xsd:import namespace="a042d032-8e16-4c5e-a37e-70d449039bd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eb269e-cbf3-465a-8e4a-8d42bc45f09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Хэш подсказки о совместном доступе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42d032-8e16-4c5e-a37e-70d449039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DB71F8A-ABB9-45DD-89A4-8BB17A1B08A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1D02F96-5624-48FE-AB5F-467181C3EDC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E06CD11-97E7-4DA4-A1E7-C20845DD65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eb269e-cbf3-465a-8e4a-8d42bc45f09f"/>
    <ds:schemaRef ds:uri="a042d032-8e16-4c5e-a37e-70d449039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545EDB0-6DA9-4573-8FDA-4B7CDBF5EFD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ВятГУ 03.dotx</Template>
  <TotalTime>455</TotalTime>
  <Pages>15</Pages>
  <Words>1460</Words>
  <Characters>8324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Шаблон отчетных документов</vt:lpstr>
    </vt:vector>
  </TitlesOfParts>
  <Manager>Земцов А.</Manager>
  <Company>Вятский Государственный Университет</Company>
  <LinksUpToDate>false</LinksUpToDate>
  <CharactersWithSpaces>9765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отчетных документов</dc:title>
  <dc:subject>Транснефть</dc:subject>
  <dc:creator>Microsoft</dc:creator>
  <cp:lastModifiedBy>Илья Кононов</cp:lastModifiedBy>
  <cp:revision>17</cp:revision>
  <cp:lastPrinted>2023-10-26T17:44:00Z</cp:lastPrinted>
  <dcterms:created xsi:type="dcterms:W3CDTF">2024-10-05T10:12:00Z</dcterms:created>
  <dcterms:modified xsi:type="dcterms:W3CDTF">2024-11-25T12:12:00Z</dcterms:modified>
  <cp:category>Шаблоны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88576">
    <vt:lpwstr>40</vt:lpwstr>
  </property>
  <property fmtid="{D5CDD505-2E9C-101B-9397-08002B2CF9AE}" pid="3" name="ContentTypeId">
    <vt:lpwstr>0x010100895006E4339BF24CAA0F5B167E451061</vt:lpwstr>
  </property>
  <property fmtid="{D5CDD505-2E9C-101B-9397-08002B2CF9AE}" pid="4" name="its_City">
    <vt:lpwstr>Киров</vt:lpwstr>
  </property>
  <property fmtid="{D5CDD505-2E9C-101B-9397-08002B2CF9AE}" pid="5" name="its_Contractor1">
    <vt:lpwstr>Федеральное государственное бюджетное образовательное учреждение высшего образования</vt:lpwstr>
  </property>
  <property fmtid="{D5CDD505-2E9C-101B-9397-08002B2CF9AE}" pid="6" name="its_Contractor2">
    <vt:lpwstr>"Вятский государственный университет"</vt:lpwstr>
  </property>
  <property fmtid="{D5CDD505-2E9C-101B-9397-08002B2CF9AE}" pid="7" name="its_DocName">
    <vt:lpwstr>Техническое задание</vt:lpwstr>
  </property>
  <property fmtid="{D5CDD505-2E9C-101B-9397-08002B2CF9AE}" pid="8" name="its_DocType">
    <vt:lpwstr>на разработку системы ??????</vt:lpwstr>
  </property>
  <property fmtid="{D5CDD505-2E9C-101B-9397-08002B2CF9AE}" pid="9" name="its_Pressmark">
    <vt:lpwstr>[ШИФР_ДОКУМЕНТА]</vt:lpwstr>
  </property>
  <property fmtid="{D5CDD505-2E9C-101B-9397-08002B2CF9AE}" pid="10" name="its_Theme">
    <vt:lpwstr>Разработка системы автоматизированного контроля сварочных процессов с выводом информации на ПК</vt:lpwstr>
  </property>
  <property fmtid="{D5CDD505-2E9C-101B-9397-08002B2CF9AE}" pid="11" name="its_Year">
    <vt:i4>2019</vt:i4>
  </property>
  <property fmtid="{D5CDD505-2E9C-101B-9397-08002B2CF9AE}" pid="12" name="Дата заполнения">
    <vt:lpwstr>07.02.2019</vt:lpwstr>
  </property>
  <property fmtid="{D5CDD505-2E9C-101B-9397-08002B2CF9AE}" pid="13" name="Клиент">
    <vt:lpwstr>Транснефть</vt:lpwstr>
  </property>
  <property fmtid="{D5CDD505-2E9C-101B-9397-08002B2CF9AE}" pid="14" name="Назначение">
    <vt:lpwstr>Исходный шаблон для создания отчетных документов ГАС "Правосудие"</vt:lpwstr>
  </property>
  <property fmtid="{D5CDD505-2E9C-101B-9397-08002B2CF9AE}" pid="15" name="Номер документа">
    <vt:lpwstr>Ш01</vt:lpwstr>
  </property>
  <property fmtid="{D5CDD505-2E9C-101B-9397-08002B2CF9AE}" pid="16" name="Редактор">
    <vt:lpwstr>Бураков С.А.</vt:lpwstr>
  </property>
  <property fmtid="{D5CDD505-2E9C-101B-9397-08002B2CF9AE}" pid="17" name="Состояние">
    <vt:lpwstr>Версия 2.0</vt:lpwstr>
  </property>
  <property fmtid="{D5CDD505-2E9C-101B-9397-08002B2CF9AE}" pid="18" name="Телефон">
    <vt:lpwstr>+7-916-687-49-39</vt:lpwstr>
  </property>
  <property fmtid="{D5CDD505-2E9C-101B-9397-08002B2CF9AE}" pid="19" name="Цель">
    <vt:lpwstr>Унификация внешнего вида отчетных документов по проекту</vt:lpwstr>
  </property>
  <property fmtid="{D5CDD505-2E9C-101B-9397-08002B2CF9AE}" pid="20" name="Язык">
    <vt:lpwstr>Русский</vt:lpwstr>
  </property>
</Properties>
</file>