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DA10E" w14:textId="64B46706" w:rsidR="00990EAC" w:rsidRDefault="00990EAC" w:rsidP="00EA6493">
      <w:pPr>
        <w:rPr>
          <w:noProof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655C29" w14:paraId="2D3684DD" w14:textId="77777777" w:rsidTr="000F4CFD">
        <w:tc>
          <w:tcPr>
            <w:tcW w:w="4821" w:type="dxa"/>
          </w:tcPr>
          <w:p w14:paraId="1930211B" w14:textId="77777777" w:rsidR="00655C29" w:rsidRPr="00646136" w:rsidRDefault="00655C29" w:rsidP="00655C29">
            <w:pPr>
              <w:ind w:firstLine="0"/>
            </w:pPr>
            <w:r>
              <w:t>СОГЛАСОВАНО</w:t>
            </w:r>
          </w:p>
        </w:tc>
        <w:tc>
          <w:tcPr>
            <w:tcW w:w="1162" w:type="dxa"/>
          </w:tcPr>
          <w:p w14:paraId="6672BC82" w14:textId="77777777" w:rsidR="00655C29" w:rsidRPr="00646136" w:rsidRDefault="00655C29" w:rsidP="00655C2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5AB6ADCD" w14:textId="77777777" w:rsidR="00655C29" w:rsidRPr="00646136" w:rsidRDefault="00655C29" w:rsidP="00655C29">
            <w:pPr>
              <w:ind w:firstLine="0"/>
            </w:pPr>
            <w:r w:rsidRPr="00646136">
              <w:t>УТВЕРЖДАЮ</w:t>
            </w:r>
          </w:p>
        </w:tc>
      </w:tr>
      <w:tr w:rsidR="00655C29" w14:paraId="2EB7CDBF" w14:textId="77777777" w:rsidTr="000F4CFD">
        <w:trPr>
          <w:trHeight w:val="2047"/>
        </w:trPr>
        <w:tc>
          <w:tcPr>
            <w:tcW w:w="4821" w:type="dxa"/>
            <w:hideMark/>
          </w:tcPr>
          <w:p w14:paraId="1F93E1A3" w14:textId="61913A08" w:rsidR="00655C29" w:rsidRPr="00646136" w:rsidRDefault="005A05D2" w:rsidP="00655C29">
            <w:pPr>
              <w:ind w:firstLine="0"/>
            </w:pPr>
            <w:r w:rsidRPr="00A51F73">
              <w:rPr>
                <w:color w:val="000000"/>
                <w:szCs w:val="24"/>
              </w:rPr>
              <w:t>Преподаватель</w:t>
            </w:r>
            <w:r>
              <w:rPr>
                <w:color w:val="000000"/>
                <w:szCs w:val="24"/>
              </w:rPr>
              <w:t xml:space="preserve"> по</w:t>
            </w:r>
            <w:r w:rsidRPr="00A51F73"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анализу ТЗ</w:t>
            </w:r>
          </w:p>
          <w:p w14:paraId="0743EB68" w14:textId="5C1F4E5A" w:rsidR="00655C29" w:rsidRPr="00F76EBD" w:rsidRDefault="00655C29" w:rsidP="00655C29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proofErr w:type="spellStart"/>
            <w:r w:rsidR="009F14E7">
              <w:t>Ржаникова</w:t>
            </w:r>
            <w:proofErr w:type="spellEnd"/>
            <w:r w:rsidR="009F14E7">
              <w:t xml:space="preserve"> Е.Д.</w:t>
            </w:r>
          </w:p>
          <w:p w14:paraId="53AAA94E" w14:textId="77777777" w:rsidR="00655C29" w:rsidRPr="00646136" w:rsidRDefault="00655C29" w:rsidP="00655C29">
            <w:pPr>
              <w:ind w:firstLine="0"/>
            </w:pPr>
            <w:r>
              <w:t>«____» _____________ 20__</w:t>
            </w:r>
            <w:r w:rsidRPr="00646136">
              <w:t> г.</w:t>
            </w:r>
          </w:p>
          <w:p w14:paraId="552DFBD6" w14:textId="77777777" w:rsidR="00655C29" w:rsidRPr="00646136" w:rsidRDefault="00655C29" w:rsidP="00655C29">
            <w:pPr>
              <w:ind w:firstLine="0"/>
              <w:rPr>
                <w:sz w:val="16"/>
                <w:szCs w:val="16"/>
              </w:rPr>
            </w:pPr>
            <w:r w:rsidRPr="00646136">
              <w:rPr>
                <w:sz w:val="16"/>
                <w:szCs w:val="16"/>
              </w:rPr>
              <w:t>М.П.</w:t>
            </w:r>
          </w:p>
        </w:tc>
        <w:tc>
          <w:tcPr>
            <w:tcW w:w="1162" w:type="dxa"/>
          </w:tcPr>
          <w:p w14:paraId="60232D29" w14:textId="77777777" w:rsidR="00655C29" w:rsidRPr="00646136" w:rsidRDefault="00655C29" w:rsidP="00655C2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408877BA" w14:textId="77777777" w:rsidR="00655C29" w:rsidRPr="00646136" w:rsidRDefault="00655C29" w:rsidP="00655C29">
            <w:pPr>
              <w:ind w:firstLine="0"/>
            </w:pPr>
            <w:r>
              <w:t>Руководитель</w:t>
            </w:r>
          </w:p>
          <w:p w14:paraId="4E6601BF" w14:textId="77777777" w:rsidR="00655C29" w:rsidRPr="00646136" w:rsidRDefault="00655C29" w:rsidP="00655C29">
            <w:pPr>
              <w:ind w:firstLine="0"/>
            </w:pPr>
            <w:r w:rsidRPr="00646136">
              <w:t>________________</w:t>
            </w:r>
            <w:r>
              <w:t xml:space="preserve"> Чистяков Г.А.</w:t>
            </w:r>
          </w:p>
          <w:p w14:paraId="3A5DDACC" w14:textId="77777777" w:rsidR="00655C29" w:rsidRPr="00646136" w:rsidRDefault="00655C29" w:rsidP="00655C29">
            <w:pPr>
              <w:ind w:firstLine="0"/>
            </w:pPr>
            <w:r>
              <w:t>«____» _____________ 20__</w:t>
            </w:r>
            <w:r w:rsidRPr="00646136">
              <w:t> г.</w:t>
            </w:r>
          </w:p>
          <w:p w14:paraId="3D9F98DB" w14:textId="77777777" w:rsidR="00655C29" w:rsidRPr="00646136" w:rsidRDefault="00655C29" w:rsidP="00655C29">
            <w:pPr>
              <w:ind w:firstLine="0"/>
              <w:rPr>
                <w:sz w:val="16"/>
              </w:rPr>
            </w:pPr>
            <w:r w:rsidRPr="00646136">
              <w:rPr>
                <w:sz w:val="16"/>
                <w:szCs w:val="16"/>
              </w:rPr>
              <w:t>М.П.</w:t>
            </w:r>
          </w:p>
        </w:tc>
      </w:tr>
    </w:tbl>
    <w:p w14:paraId="5C5CD71A" w14:textId="77777777" w:rsidR="00655C29" w:rsidRPr="00646136" w:rsidRDefault="00655C29" w:rsidP="00655C29">
      <w:pPr>
        <w:rPr>
          <w:noProof/>
        </w:rPr>
      </w:pPr>
    </w:p>
    <w:p w14:paraId="70B4DB8E" w14:textId="77777777" w:rsidR="00655C29" w:rsidRPr="00646136" w:rsidRDefault="00655C29" w:rsidP="00655C29"/>
    <w:p w14:paraId="6557D1FE" w14:textId="77777777" w:rsidR="00655C29" w:rsidRPr="00646136" w:rsidRDefault="00655C29" w:rsidP="00655C29"/>
    <w:p w14:paraId="751FDD67" w14:textId="77777777" w:rsidR="00655C29" w:rsidRPr="00646136" w:rsidRDefault="00655C29" w:rsidP="00655C29">
      <w:pPr>
        <w:pStyle w:val="vguxTitleDocName"/>
      </w:pPr>
      <w:r>
        <w:rPr>
          <w:lang w:val="ru-RU"/>
        </w:rPr>
        <w:t>ТЕХНИЧЕСКОЕ ЗАДАНИЕ</w:t>
      </w:r>
    </w:p>
    <w:p w14:paraId="627DBA58" w14:textId="77777777" w:rsidR="00655C29" w:rsidRDefault="00655C29" w:rsidP="00655C29">
      <w:pPr>
        <w:ind w:firstLine="0"/>
        <w:jc w:val="center"/>
      </w:pPr>
      <w:r w:rsidRPr="00646136">
        <w:t xml:space="preserve">на </w:t>
      </w:r>
      <w:r>
        <w:t>разработку</w:t>
      </w:r>
    </w:p>
    <w:p w14:paraId="0C629A9D" w14:textId="77777777" w:rsidR="00655C29" w:rsidRPr="00646136" w:rsidRDefault="00655C29" w:rsidP="00655C29">
      <w:pPr>
        <w:ind w:firstLine="0"/>
        <w:jc w:val="center"/>
      </w:pPr>
      <w:r>
        <w:t>________________________________________</w:t>
      </w:r>
    </w:p>
    <w:p w14:paraId="3DD227F1" w14:textId="77777777" w:rsidR="00655C29" w:rsidRPr="00646136" w:rsidRDefault="00655C29" w:rsidP="00655C29"/>
    <w:p w14:paraId="42531727" w14:textId="77777777" w:rsidR="00655C29" w:rsidRPr="00646136" w:rsidRDefault="00655C29" w:rsidP="00655C29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655C29" w14:paraId="354B6CFD" w14:textId="77777777" w:rsidTr="000F4CFD">
        <w:tc>
          <w:tcPr>
            <w:tcW w:w="4821" w:type="dxa"/>
          </w:tcPr>
          <w:p w14:paraId="08ABFB67" w14:textId="77777777" w:rsidR="00655C29" w:rsidRPr="00646136" w:rsidRDefault="00655C29" w:rsidP="00655C29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48D855CA" w14:textId="77777777" w:rsidR="00655C29" w:rsidRPr="00646136" w:rsidRDefault="00655C29" w:rsidP="00655C2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E600924" w14:textId="77777777" w:rsidR="00655C29" w:rsidRPr="00646136" w:rsidRDefault="00655C29" w:rsidP="00655C29">
            <w:pPr>
              <w:ind w:firstLine="0"/>
            </w:pPr>
            <w:r w:rsidRPr="00646136">
              <w:t>СОГЛАСОВАНО</w:t>
            </w:r>
          </w:p>
        </w:tc>
      </w:tr>
      <w:tr w:rsidR="00655C29" w14:paraId="0A3646D7" w14:textId="77777777" w:rsidTr="000F4CFD">
        <w:trPr>
          <w:trHeight w:val="1713"/>
        </w:trPr>
        <w:tc>
          <w:tcPr>
            <w:tcW w:w="4821" w:type="dxa"/>
            <w:hideMark/>
          </w:tcPr>
          <w:p w14:paraId="29A1079E" w14:textId="77777777" w:rsidR="00655C29" w:rsidRPr="00646136" w:rsidRDefault="00655C29" w:rsidP="00655C29">
            <w:pPr>
              <w:ind w:firstLine="0"/>
            </w:pPr>
            <w:r>
              <w:t>Колледж ВятГУ</w:t>
            </w:r>
          </w:p>
          <w:p w14:paraId="21AE0CD8" w14:textId="368FACD4" w:rsidR="00655C29" w:rsidRPr="00646136" w:rsidRDefault="00655C29" w:rsidP="00655C29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proofErr w:type="spellStart"/>
            <w:r w:rsidR="009F14E7">
              <w:t>Грухина</w:t>
            </w:r>
            <w:proofErr w:type="spellEnd"/>
            <w:r w:rsidR="009F14E7">
              <w:t xml:space="preserve"> А.С.</w:t>
            </w:r>
          </w:p>
          <w:p w14:paraId="2D2F8925" w14:textId="77777777" w:rsidR="00655C29" w:rsidRPr="00646136" w:rsidRDefault="00655C29" w:rsidP="00655C29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  <w:p w14:paraId="13AD1FA5" w14:textId="77777777" w:rsidR="00655C29" w:rsidRPr="00646136" w:rsidRDefault="00655C29" w:rsidP="00655C29">
            <w:pPr>
              <w:ind w:firstLine="0"/>
            </w:pPr>
            <w:r w:rsidRPr="00F25908">
              <w:rPr>
                <w:sz w:val="16"/>
                <w:szCs w:val="14"/>
              </w:rPr>
              <w:t>М.П.</w:t>
            </w:r>
          </w:p>
        </w:tc>
        <w:tc>
          <w:tcPr>
            <w:tcW w:w="1134" w:type="dxa"/>
          </w:tcPr>
          <w:p w14:paraId="73A3B031" w14:textId="77777777" w:rsidR="00655C29" w:rsidRPr="00646136" w:rsidRDefault="00655C29" w:rsidP="00655C2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69AB2AEE" w14:textId="77777777" w:rsidR="00655C29" w:rsidRPr="00646136" w:rsidRDefault="00655C29" w:rsidP="00655C29">
            <w:pPr>
              <w:ind w:firstLine="0"/>
            </w:pPr>
            <w:r>
              <w:t>Преподаватель по учебной практике</w:t>
            </w:r>
          </w:p>
          <w:p w14:paraId="669AD249" w14:textId="25471E69" w:rsidR="00655C29" w:rsidRPr="00646136" w:rsidRDefault="00655C29" w:rsidP="00655C29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D5695F">
              <w:t>Самоделкин П.А.</w:t>
            </w:r>
          </w:p>
          <w:p w14:paraId="5C8234F3" w14:textId="77777777" w:rsidR="00655C29" w:rsidRPr="00D37FCB" w:rsidRDefault="00655C29" w:rsidP="00655C29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655C29" w14:paraId="41080EA1" w14:textId="77777777" w:rsidTr="000F4CFD">
        <w:trPr>
          <w:trHeight w:val="419"/>
        </w:trPr>
        <w:tc>
          <w:tcPr>
            <w:tcW w:w="4821" w:type="dxa"/>
          </w:tcPr>
          <w:p w14:paraId="5F48638C" w14:textId="77777777" w:rsidR="00655C29" w:rsidRPr="00D31A36" w:rsidRDefault="00655C29" w:rsidP="00655C29">
            <w:pPr>
              <w:ind w:firstLine="0"/>
            </w:pPr>
          </w:p>
        </w:tc>
        <w:tc>
          <w:tcPr>
            <w:tcW w:w="1134" w:type="dxa"/>
          </w:tcPr>
          <w:p w14:paraId="771FC999" w14:textId="77777777" w:rsidR="00655C29" w:rsidRPr="00646136" w:rsidRDefault="00655C29" w:rsidP="00655C2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1985E753" w14:textId="77777777" w:rsidR="00655C29" w:rsidRPr="00D31A36" w:rsidRDefault="00655C29" w:rsidP="00655C29">
            <w:pPr>
              <w:ind w:firstLine="0"/>
            </w:pPr>
            <w:r w:rsidRPr="00646136">
              <w:t>СОГЛАСОВАНО</w:t>
            </w:r>
          </w:p>
        </w:tc>
      </w:tr>
      <w:tr w:rsidR="00655C29" w14:paraId="7A70A1AB" w14:textId="77777777" w:rsidTr="000F4CFD">
        <w:trPr>
          <w:trHeight w:val="1713"/>
        </w:trPr>
        <w:tc>
          <w:tcPr>
            <w:tcW w:w="4821" w:type="dxa"/>
          </w:tcPr>
          <w:p w14:paraId="6D260828" w14:textId="77777777" w:rsidR="00655C29" w:rsidRPr="00D31A36" w:rsidRDefault="00655C29" w:rsidP="00655C29">
            <w:pPr>
              <w:ind w:firstLine="0"/>
            </w:pPr>
          </w:p>
        </w:tc>
        <w:tc>
          <w:tcPr>
            <w:tcW w:w="1134" w:type="dxa"/>
          </w:tcPr>
          <w:p w14:paraId="6713E648" w14:textId="77777777" w:rsidR="00655C29" w:rsidRPr="00646136" w:rsidRDefault="00655C29" w:rsidP="00655C29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01764CD3" w14:textId="77777777" w:rsidR="00655C29" w:rsidRPr="00646136" w:rsidRDefault="00655C29" w:rsidP="00655C29">
            <w:pPr>
              <w:ind w:firstLine="0"/>
            </w:pPr>
            <w:r>
              <w:t>Преподаватель по внедрению ИС</w:t>
            </w:r>
          </w:p>
          <w:p w14:paraId="326DE703" w14:textId="5FEEC49D" w:rsidR="00655C29" w:rsidRPr="00646136" w:rsidRDefault="00655C29" w:rsidP="00655C29">
            <w:pPr>
              <w:ind w:firstLine="0"/>
            </w:pPr>
            <w:r w:rsidRPr="00646136">
              <w:t>________________</w:t>
            </w:r>
            <w:r w:rsidR="009F14E7">
              <w:t>Самоделкин П.А.</w:t>
            </w:r>
          </w:p>
          <w:p w14:paraId="3D4425F3" w14:textId="77777777" w:rsidR="00655C29" w:rsidRPr="00D31A36" w:rsidRDefault="00655C29" w:rsidP="00655C29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4DF72318" w14:textId="77777777" w:rsidR="00655C29" w:rsidRDefault="00655C29" w:rsidP="00655C29">
      <w:pPr>
        <w:ind w:firstLine="0"/>
      </w:pPr>
    </w:p>
    <w:p w14:paraId="1D0A20DE" w14:textId="77777777" w:rsidR="00655C29" w:rsidRDefault="00655C29" w:rsidP="00655C29">
      <w:pPr>
        <w:ind w:firstLine="0"/>
      </w:pPr>
    </w:p>
    <w:p w14:paraId="289BB3A0" w14:textId="77777777" w:rsidR="00655C29" w:rsidRDefault="00655C29" w:rsidP="00655C29"/>
    <w:p w14:paraId="7846C5D5" w14:textId="77777777" w:rsidR="00655C29" w:rsidRDefault="00655C29" w:rsidP="00655C29"/>
    <w:p w14:paraId="4E206BDF" w14:textId="77777777" w:rsidR="00655C29" w:rsidRDefault="00655C29" w:rsidP="00655C29"/>
    <w:p w14:paraId="4CD72EA4" w14:textId="77777777" w:rsidR="00655C29" w:rsidRDefault="00655C29" w:rsidP="00655C29"/>
    <w:p w14:paraId="7625213E" w14:textId="77777777" w:rsidR="00655C29" w:rsidRPr="00F113BF" w:rsidRDefault="00655C29" w:rsidP="00655C29">
      <w:pPr>
        <w:ind w:firstLine="0"/>
        <w:jc w:val="center"/>
      </w:pPr>
      <w:r>
        <w:t>2022</w:t>
      </w:r>
    </w:p>
    <w:p w14:paraId="15D082F6" w14:textId="77777777" w:rsidR="00990EAC" w:rsidRPr="00646136" w:rsidRDefault="00990EAC" w:rsidP="0013162A">
      <w:pPr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645143C1" w:rsidR="00DB3D8E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21158867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50A960" w14:textId="0AD215E7" w:rsidR="00FF1C01" w:rsidRDefault="00FF1C01">
          <w:pPr>
            <w:pStyle w:val="afb"/>
          </w:pPr>
        </w:p>
        <w:p w14:paraId="6CD35D0C" w14:textId="4B452BBA" w:rsidR="00655C29" w:rsidRDefault="00FF1C0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6261619" w:history="1">
            <w:r w:rsidR="00655C29" w:rsidRPr="00A70599">
              <w:rPr>
                <w:rStyle w:val="a6"/>
              </w:rPr>
              <w:t>1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Введение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_Toc106261619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2</w:t>
            </w:r>
            <w:r w:rsidR="00655C29">
              <w:rPr>
                <w:webHidden/>
              </w:rPr>
              <w:fldChar w:fldCharType="end"/>
            </w:r>
          </w:hyperlink>
        </w:p>
        <w:p w14:paraId="03A58A7A" w14:textId="4762C0A5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20" w:history="1">
            <w:r w:rsidR="00655C29" w:rsidRPr="00A70599">
              <w:rPr>
                <w:rStyle w:val="a6"/>
              </w:rPr>
              <w:t>1.1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Наименование программы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_Toc106261620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2</w:t>
            </w:r>
            <w:r w:rsidR="00655C29">
              <w:rPr>
                <w:webHidden/>
              </w:rPr>
              <w:fldChar w:fldCharType="end"/>
            </w:r>
          </w:hyperlink>
        </w:p>
        <w:p w14:paraId="00BE1A34" w14:textId="0BAE44AC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21" w:history="1">
            <w:r w:rsidR="00655C29" w:rsidRPr="00A70599">
              <w:rPr>
                <w:rStyle w:val="a6"/>
              </w:rPr>
              <w:t>1.2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Краткая характеристика области применения программы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_Toc106261621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2</w:t>
            </w:r>
            <w:r w:rsidR="00655C29">
              <w:rPr>
                <w:webHidden/>
              </w:rPr>
              <w:fldChar w:fldCharType="end"/>
            </w:r>
          </w:hyperlink>
        </w:p>
        <w:p w14:paraId="17FFF2FE" w14:textId="2F969D30" w:rsidR="00655C29" w:rsidRDefault="008E78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22" w:history="1">
            <w:r w:rsidR="00655C29" w:rsidRPr="00A70599">
              <w:rPr>
                <w:rStyle w:val="a6"/>
              </w:rPr>
              <w:t>2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Основания для разработки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_Toc106261622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3</w:t>
            </w:r>
            <w:r w:rsidR="00655C29">
              <w:rPr>
                <w:webHidden/>
              </w:rPr>
              <w:fldChar w:fldCharType="end"/>
            </w:r>
          </w:hyperlink>
        </w:p>
        <w:p w14:paraId="5119B34B" w14:textId="56A0067B" w:rsidR="00655C29" w:rsidRDefault="008E78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23" w:history="1">
            <w:r w:rsidR="00655C29" w:rsidRPr="00A70599">
              <w:rPr>
                <w:rStyle w:val="a6"/>
              </w:rPr>
              <w:t>3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Назначение разработки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_Toc106261623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4</w:t>
            </w:r>
            <w:r w:rsidR="00655C29">
              <w:rPr>
                <w:webHidden/>
              </w:rPr>
              <w:fldChar w:fldCharType="end"/>
            </w:r>
          </w:hyperlink>
        </w:p>
        <w:p w14:paraId="6200325A" w14:textId="3F424DDA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24" w:history="1">
            <w:r w:rsidR="00655C29" w:rsidRPr="00A70599">
              <w:rPr>
                <w:rStyle w:val="a6"/>
              </w:rPr>
              <w:t>3.1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Функциональное назначение программы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_Toc106261624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4</w:t>
            </w:r>
            <w:r w:rsidR="00655C29">
              <w:rPr>
                <w:webHidden/>
              </w:rPr>
              <w:fldChar w:fldCharType="end"/>
            </w:r>
          </w:hyperlink>
        </w:p>
        <w:p w14:paraId="3C9890A5" w14:textId="21C838F3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25" w:history="1">
            <w:r w:rsidR="00655C29" w:rsidRPr="00A70599">
              <w:rPr>
                <w:rStyle w:val="a6"/>
              </w:rPr>
              <w:t>3.2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Эксплуатационное назначение программы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_Toc106261625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4</w:t>
            </w:r>
            <w:r w:rsidR="00655C29">
              <w:rPr>
                <w:webHidden/>
              </w:rPr>
              <w:fldChar w:fldCharType="end"/>
            </w:r>
          </w:hyperlink>
        </w:p>
        <w:p w14:paraId="43F1DDA3" w14:textId="0721111B" w:rsidR="00655C29" w:rsidRDefault="008E78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26" w:history="1">
            <w:r w:rsidR="00655C29" w:rsidRPr="00A70599">
              <w:rPr>
                <w:rStyle w:val="a6"/>
              </w:rPr>
              <w:t>4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Требования к программе или программному изделию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_Toc106261626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5</w:t>
            </w:r>
            <w:r w:rsidR="00655C29">
              <w:rPr>
                <w:webHidden/>
              </w:rPr>
              <w:fldChar w:fldCharType="end"/>
            </w:r>
          </w:hyperlink>
        </w:p>
        <w:p w14:paraId="30D08BEF" w14:textId="6C62FEBC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27" w:history="1">
            <w:r w:rsidR="00655C29" w:rsidRPr="00A70599">
              <w:rPr>
                <w:rStyle w:val="a6"/>
              </w:rPr>
              <w:t>4.1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Требования к функциональным характеристикам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_Toc106261627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5</w:t>
            </w:r>
            <w:r w:rsidR="00655C29">
              <w:rPr>
                <w:webHidden/>
              </w:rPr>
              <w:fldChar w:fldCharType="end"/>
            </w:r>
          </w:hyperlink>
        </w:p>
        <w:p w14:paraId="4B9521DF" w14:textId="45400754" w:rsidR="00655C29" w:rsidRDefault="008E78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28" w:history="1">
            <w:r w:rsidR="00655C29" w:rsidRPr="00A70599">
              <w:rPr>
                <w:rStyle w:val="a6"/>
              </w:rPr>
              <w:t>4.1.1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Правила игры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_Toc106261628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5</w:t>
            </w:r>
            <w:r w:rsidR="00655C29">
              <w:rPr>
                <w:webHidden/>
              </w:rPr>
              <w:fldChar w:fldCharType="end"/>
            </w:r>
          </w:hyperlink>
        </w:p>
        <w:p w14:paraId="33413DE1" w14:textId="119344A6" w:rsidR="00655C29" w:rsidRDefault="008E78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29" w:history="1">
            <w:r w:rsidR="00655C29" w:rsidRPr="00A70599">
              <w:rPr>
                <w:rStyle w:val="a6"/>
              </w:rPr>
              <w:t>4.1.2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Описание игрового поля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_Toc106261629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5</w:t>
            </w:r>
            <w:r w:rsidR="00655C29">
              <w:rPr>
                <w:webHidden/>
              </w:rPr>
              <w:fldChar w:fldCharType="end"/>
            </w:r>
          </w:hyperlink>
        </w:p>
        <w:p w14:paraId="68EFC0B8" w14:textId="6E6830DC" w:rsidR="00655C29" w:rsidRDefault="008E78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30" w:history="1">
            <w:r w:rsidR="00655C29" w:rsidRPr="00A70599">
              <w:rPr>
                <w:rStyle w:val="a6"/>
              </w:rPr>
              <w:t>4.1.3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Возможности пользователя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_Toc106261630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7</w:t>
            </w:r>
            <w:r w:rsidR="00655C29">
              <w:rPr>
                <w:webHidden/>
              </w:rPr>
              <w:fldChar w:fldCharType="end"/>
            </w:r>
          </w:hyperlink>
        </w:p>
        <w:p w14:paraId="50C146D5" w14:textId="75B83C0D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31" w:history="1">
            <w:r w:rsidR="00655C29" w:rsidRPr="00A70599">
              <w:rPr>
                <w:rStyle w:val="a6"/>
              </w:rPr>
              <w:t>4.2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Требования к надежности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_Toc106261631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7</w:t>
            </w:r>
            <w:r w:rsidR="00655C29">
              <w:rPr>
                <w:webHidden/>
              </w:rPr>
              <w:fldChar w:fldCharType="end"/>
            </w:r>
          </w:hyperlink>
        </w:p>
        <w:p w14:paraId="21C73A1D" w14:textId="4E30B8CF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32" w:history="1">
            <w:r w:rsidR="00655C29" w:rsidRPr="00A70599">
              <w:rPr>
                <w:rStyle w:val="a6"/>
              </w:rPr>
              <w:t>4.3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Условия эксплуатации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_Toc106261632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7</w:t>
            </w:r>
            <w:r w:rsidR="00655C29">
              <w:rPr>
                <w:webHidden/>
              </w:rPr>
              <w:fldChar w:fldCharType="end"/>
            </w:r>
          </w:hyperlink>
        </w:p>
        <w:p w14:paraId="730D311D" w14:textId="3241D80E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33" w:history="1">
            <w:r w:rsidR="00655C29" w:rsidRPr="00A70599">
              <w:rPr>
                <w:rStyle w:val="a6"/>
              </w:rPr>
              <w:t>4.4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Требования к составу и параметрам технических средств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_Toc106261633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7</w:t>
            </w:r>
            <w:r w:rsidR="00655C29">
              <w:rPr>
                <w:webHidden/>
              </w:rPr>
              <w:fldChar w:fldCharType="end"/>
            </w:r>
          </w:hyperlink>
        </w:p>
        <w:p w14:paraId="5C2229C8" w14:textId="31B0ECB7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34" w:history="1">
            <w:r w:rsidR="00655C29" w:rsidRPr="00A70599">
              <w:rPr>
                <w:rStyle w:val="a6"/>
              </w:rPr>
              <w:t>4.5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Требования к информационной и программной совместимости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_Toc106261634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8</w:t>
            </w:r>
            <w:r w:rsidR="00655C29">
              <w:rPr>
                <w:webHidden/>
              </w:rPr>
              <w:fldChar w:fldCharType="end"/>
            </w:r>
          </w:hyperlink>
        </w:p>
        <w:p w14:paraId="25A9CE6D" w14:textId="23586275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35" w:history="1">
            <w:r w:rsidR="00655C29" w:rsidRPr="00A70599">
              <w:rPr>
                <w:rStyle w:val="a6"/>
              </w:rPr>
              <w:t>4.6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Требования к маркировке и упаковке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_Toc106261635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8</w:t>
            </w:r>
            <w:r w:rsidR="00655C29">
              <w:rPr>
                <w:webHidden/>
              </w:rPr>
              <w:fldChar w:fldCharType="end"/>
            </w:r>
          </w:hyperlink>
        </w:p>
        <w:p w14:paraId="7E60ED3B" w14:textId="3F21B058" w:rsidR="00655C29" w:rsidRDefault="008E78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36" w:history="1">
            <w:r w:rsidR="00655C29" w:rsidRPr="00A70599">
              <w:rPr>
                <w:rStyle w:val="a6"/>
              </w:rPr>
              <w:t>4.7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Требования к транспортированию и хранению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_Toc106261636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8</w:t>
            </w:r>
            <w:r w:rsidR="00655C29">
              <w:rPr>
                <w:webHidden/>
              </w:rPr>
              <w:fldChar w:fldCharType="end"/>
            </w:r>
          </w:hyperlink>
        </w:p>
        <w:p w14:paraId="6779F521" w14:textId="0535444E" w:rsidR="00655C29" w:rsidRDefault="008E78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37" w:history="1">
            <w:r w:rsidR="00655C29" w:rsidRPr="00A70599">
              <w:rPr>
                <w:rStyle w:val="a6"/>
              </w:rPr>
              <w:t>5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Требования к программной документации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_Toc106261637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9</w:t>
            </w:r>
            <w:r w:rsidR="00655C29">
              <w:rPr>
                <w:webHidden/>
              </w:rPr>
              <w:fldChar w:fldCharType="end"/>
            </w:r>
          </w:hyperlink>
        </w:p>
        <w:p w14:paraId="4CBDE734" w14:textId="262A7C77" w:rsidR="00655C29" w:rsidRDefault="008E78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38" w:history="1">
            <w:r w:rsidR="00655C29" w:rsidRPr="00A70599">
              <w:rPr>
                <w:rStyle w:val="a6"/>
              </w:rPr>
              <w:t>6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Технико-экономические показатели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_Toc106261638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10</w:t>
            </w:r>
            <w:r w:rsidR="00655C29">
              <w:rPr>
                <w:webHidden/>
              </w:rPr>
              <w:fldChar w:fldCharType="end"/>
            </w:r>
          </w:hyperlink>
        </w:p>
        <w:p w14:paraId="2C5B852B" w14:textId="3D0C35F2" w:rsidR="00655C29" w:rsidRDefault="008E78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39" w:history="1">
            <w:r w:rsidR="00655C29" w:rsidRPr="00A70599">
              <w:rPr>
                <w:rStyle w:val="a6"/>
              </w:rPr>
              <w:t>7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Стадии и этапы разработки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_Toc106261639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11</w:t>
            </w:r>
            <w:r w:rsidR="00655C29">
              <w:rPr>
                <w:webHidden/>
              </w:rPr>
              <w:fldChar w:fldCharType="end"/>
            </w:r>
          </w:hyperlink>
        </w:p>
        <w:p w14:paraId="4E107CD7" w14:textId="13856CB3" w:rsidR="00655C29" w:rsidRDefault="008E78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6261640" w:history="1">
            <w:r w:rsidR="00655C29" w:rsidRPr="00A70599">
              <w:rPr>
                <w:rStyle w:val="a6"/>
              </w:rPr>
              <w:t>8</w:t>
            </w:r>
            <w:r w:rsidR="00655C2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55C29" w:rsidRPr="00A70599">
              <w:rPr>
                <w:rStyle w:val="a6"/>
              </w:rPr>
              <w:t>Порядок контроля и приемки</w:t>
            </w:r>
            <w:r w:rsidR="00655C29">
              <w:rPr>
                <w:webHidden/>
              </w:rPr>
              <w:tab/>
            </w:r>
            <w:r w:rsidR="00655C29">
              <w:rPr>
                <w:webHidden/>
              </w:rPr>
              <w:fldChar w:fldCharType="begin"/>
            </w:r>
            <w:r w:rsidR="00655C29">
              <w:rPr>
                <w:webHidden/>
              </w:rPr>
              <w:instrText xml:space="preserve"> PAGEREF _Toc106261640 \h </w:instrText>
            </w:r>
            <w:r w:rsidR="00655C29">
              <w:rPr>
                <w:webHidden/>
              </w:rPr>
            </w:r>
            <w:r w:rsidR="00655C29">
              <w:rPr>
                <w:webHidden/>
              </w:rPr>
              <w:fldChar w:fldCharType="separate"/>
            </w:r>
            <w:r w:rsidR="00655C29">
              <w:rPr>
                <w:webHidden/>
              </w:rPr>
              <w:t>12</w:t>
            </w:r>
            <w:r w:rsidR="00655C29">
              <w:rPr>
                <w:webHidden/>
              </w:rPr>
              <w:fldChar w:fldCharType="end"/>
            </w:r>
          </w:hyperlink>
        </w:p>
        <w:p w14:paraId="577EA59C" w14:textId="1B537C46" w:rsidR="00FF1C01" w:rsidRDefault="00FF1C01" w:rsidP="00655C29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3C79A5E7" w14:textId="05D2EA37" w:rsidR="00AB4DD7" w:rsidRDefault="00AB4DD7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1ECEE5C8" w14:textId="423432F8" w:rsidR="00375510" w:rsidRPr="00375510" w:rsidRDefault="00375510" w:rsidP="005E411A">
      <w:pPr>
        <w:pStyle w:val="2"/>
        <w:ind w:right="282"/>
      </w:pPr>
      <w:r>
        <w:lastRenderedPageBreak/>
        <w:t>Общие положения</w:t>
      </w:r>
    </w:p>
    <w:p w14:paraId="071D2EDA" w14:textId="150E37DC" w:rsidR="0078763C" w:rsidRDefault="0078763C" w:rsidP="002F3A52">
      <w:pPr>
        <w:pStyle w:val="2"/>
        <w:numPr>
          <w:ilvl w:val="1"/>
          <w:numId w:val="6"/>
        </w:numPr>
        <w:ind w:right="282"/>
      </w:pPr>
      <w:r>
        <w:t>Полное наименование системы и ее условное обозначения</w:t>
      </w:r>
    </w:p>
    <w:p w14:paraId="62AF4877" w14:textId="3ACDEB5E" w:rsidR="008961EF" w:rsidRPr="008F75D2" w:rsidRDefault="00375510" w:rsidP="005E411A">
      <w:pPr>
        <w:ind w:right="282"/>
        <w:rPr>
          <w:rFonts w:cs="Times New Roman"/>
          <w:color w:val="000000" w:themeColor="text1"/>
          <w:szCs w:val="28"/>
        </w:rPr>
      </w:pPr>
      <w:r w:rsidRPr="008F75D2">
        <w:rPr>
          <w:rFonts w:cs="Times New Roman"/>
          <w:color w:val="000000" w:themeColor="text1"/>
          <w:szCs w:val="28"/>
          <w:shd w:val="clear" w:color="auto" w:fill="FFFFFF"/>
        </w:rPr>
        <w:t xml:space="preserve">Полное название системы: </w:t>
      </w:r>
      <w:r w:rsidR="0095453D" w:rsidRPr="008F75D2">
        <w:rPr>
          <w:rFonts w:cs="Times New Roman"/>
          <w:color w:val="000000" w:themeColor="text1"/>
          <w:szCs w:val="28"/>
        </w:rPr>
        <w:t>–</w:t>
      </w:r>
      <w:r w:rsidR="00557205" w:rsidRPr="008F75D2">
        <w:rPr>
          <w:rFonts w:cs="Times New Roman"/>
          <w:color w:val="000000" w:themeColor="text1"/>
          <w:szCs w:val="28"/>
        </w:rPr>
        <w:t xml:space="preserve"> </w:t>
      </w:r>
      <w:r w:rsidRPr="008F75D2">
        <w:rPr>
          <w:rFonts w:cs="Times New Roman"/>
          <w:color w:val="000000" w:themeColor="text1"/>
          <w:szCs w:val="28"/>
        </w:rPr>
        <w:t>Интеллектуальная игра – паззл</w:t>
      </w:r>
      <w:r w:rsidRPr="008F75D2">
        <w:rPr>
          <w:rFonts w:cs="Times New Roman"/>
          <w:b/>
          <w:color w:val="000000" w:themeColor="text1"/>
          <w:szCs w:val="28"/>
        </w:rPr>
        <w:t xml:space="preserve"> </w:t>
      </w:r>
      <w:r w:rsidR="008961EF" w:rsidRPr="008F75D2">
        <w:rPr>
          <w:rFonts w:cs="Times New Roman"/>
          <w:color w:val="000000" w:themeColor="text1"/>
          <w:szCs w:val="28"/>
        </w:rPr>
        <w:t xml:space="preserve">«Собери </w:t>
      </w:r>
      <w:r w:rsidRPr="008F75D2">
        <w:rPr>
          <w:rFonts w:cs="Times New Roman"/>
          <w:color w:val="000000" w:themeColor="text1"/>
          <w:szCs w:val="28"/>
        </w:rPr>
        <w:t>изображение</w:t>
      </w:r>
      <w:r w:rsidR="008961EF" w:rsidRPr="008F75D2">
        <w:rPr>
          <w:rFonts w:cs="Times New Roman"/>
          <w:color w:val="000000" w:themeColor="text1"/>
          <w:szCs w:val="28"/>
        </w:rPr>
        <w:t>».</w:t>
      </w:r>
    </w:p>
    <w:p w14:paraId="014454F4" w14:textId="4ABC26CF" w:rsidR="00375510" w:rsidRPr="008F75D2" w:rsidRDefault="00375510" w:rsidP="005E411A">
      <w:pPr>
        <w:ind w:right="282"/>
        <w:rPr>
          <w:rFonts w:cs="Times New Roman"/>
          <w:color w:val="000000" w:themeColor="text1"/>
          <w:szCs w:val="28"/>
        </w:rPr>
      </w:pPr>
      <w:r w:rsidRPr="008F75D2">
        <w:rPr>
          <w:rFonts w:cs="Times New Roman"/>
          <w:color w:val="000000" w:themeColor="text1"/>
          <w:szCs w:val="28"/>
          <w:shd w:val="clear" w:color="auto" w:fill="FFFFFF"/>
        </w:rPr>
        <w:t>Краткое название системы</w:t>
      </w:r>
      <w:proofErr w:type="gramStart"/>
      <w:r w:rsidRPr="008F75D2">
        <w:rPr>
          <w:rFonts w:cs="Times New Roman"/>
          <w:color w:val="000000" w:themeColor="text1"/>
          <w:szCs w:val="28"/>
          <w:shd w:val="clear" w:color="auto" w:fill="FFFFFF"/>
        </w:rPr>
        <w:t>: ?</w:t>
      </w:r>
      <w:proofErr w:type="gramEnd"/>
    </w:p>
    <w:p w14:paraId="211298F9" w14:textId="3A26FB51" w:rsidR="0078763C" w:rsidRDefault="0078763C" w:rsidP="002F3A52">
      <w:pPr>
        <w:pStyle w:val="2"/>
        <w:numPr>
          <w:ilvl w:val="1"/>
          <w:numId w:val="6"/>
        </w:numPr>
        <w:ind w:right="282"/>
      </w:pPr>
      <w:r>
        <w:t>Наименования организации-заказчика и организаций-участников работ</w:t>
      </w:r>
    </w:p>
    <w:p w14:paraId="31F421B0" w14:textId="77777777" w:rsidR="0078763C" w:rsidRPr="008F75D2" w:rsidRDefault="0078763C" w:rsidP="005E411A">
      <w:pPr>
        <w:ind w:right="282"/>
        <w:contextualSpacing w:val="0"/>
        <w:rPr>
          <w:rFonts w:eastAsia="Times New Roman" w:cs="Times New Roman"/>
          <w:szCs w:val="24"/>
        </w:rPr>
      </w:pPr>
      <w:r w:rsidRPr="008F75D2">
        <w:rPr>
          <w:rFonts w:eastAsia="Times New Roman" w:cs="Times New Roman"/>
          <w:color w:val="000000"/>
          <w:szCs w:val="24"/>
        </w:rPr>
        <w:t>Заказчиком системы является колледжа ВятГУ.</w:t>
      </w:r>
    </w:p>
    <w:p w14:paraId="7DBD2457" w14:textId="0F6B4975" w:rsidR="0078763C" w:rsidRPr="008F75D2" w:rsidRDefault="0078763C" w:rsidP="005E411A">
      <w:pPr>
        <w:spacing w:before="0"/>
        <w:ind w:right="282"/>
        <w:contextualSpacing w:val="0"/>
        <w:rPr>
          <w:rFonts w:eastAsia="Times New Roman" w:cs="Times New Roman"/>
          <w:szCs w:val="24"/>
        </w:rPr>
      </w:pPr>
      <w:r w:rsidRPr="008F75D2">
        <w:rPr>
          <w:rFonts w:eastAsia="Times New Roman" w:cs="Times New Roman"/>
          <w:color w:val="000000"/>
          <w:szCs w:val="24"/>
        </w:rPr>
        <w:t xml:space="preserve">Разработчиками являются студенты колледжа </w:t>
      </w:r>
      <w:proofErr w:type="spellStart"/>
      <w:r w:rsidRPr="008F75D2">
        <w:rPr>
          <w:rFonts w:eastAsia="Times New Roman" w:cs="Times New Roman"/>
          <w:color w:val="000000"/>
          <w:szCs w:val="24"/>
        </w:rPr>
        <w:t>ВятГУ</w:t>
      </w:r>
      <w:proofErr w:type="spellEnd"/>
      <w:r w:rsidRPr="008F75D2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8F75D2">
        <w:rPr>
          <w:rFonts w:eastAsia="Times New Roman" w:cs="Times New Roman"/>
          <w:color w:val="000000"/>
          <w:szCs w:val="24"/>
        </w:rPr>
        <w:t>Грухина</w:t>
      </w:r>
      <w:proofErr w:type="spellEnd"/>
      <w:r w:rsidRPr="008F75D2">
        <w:rPr>
          <w:rFonts w:eastAsia="Times New Roman" w:cs="Times New Roman"/>
          <w:color w:val="000000"/>
          <w:szCs w:val="24"/>
        </w:rPr>
        <w:t xml:space="preserve"> Алёна Сергеевна и Ушакова Алёна Матвеевна группы ИСПк-404-52-00.</w:t>
      </w:r>
    </w:p>
    <w:p w14:paraId="392D6CEF" w14:textId="44B7BA2C" w:rsidR="0023417A" w:rsidRDefault="0023417A" w:rsidP="002F3A52">
      <w:pPr>
        <w:pStyle w:val="2"/>
        <w:numPr>
          <w:ilvl w:val="1"/>
          <w:numId w:val="6"/>
        </w:numPr>
        <w:ind w:right="282"/>
      </w:pPr>
      <w:bookmarkStart w:id="0" w:name="_Toc179146725"/>
      <w:r>
        <w:t>Плановые сроки начала и окончания работы по создания системы</w:t>
      </w:r>
      <w:bookmarkEnd w:id="0"/>
    </w:p>
    <w:p w14:paraId="1EB8EC49" w14:textId="5131B464" w:rsidR="0023417A" w:rsidRDefault="0023417A" w:rsidP="005E411A">
      <w:pPr>
        <w:ind w:right="282"/>
      </w:pPr>
      <w:r>
        <w:t>Плановый срок начала работ по созданию Интеллектуальной игры «Собери изображение» -</w:t>
      </w:r>
      <w:r w:rsidRPr="002F39EB">
        <w:t xml:space="preserve"> </w:t>
      </w:r>
      <w:r>
        <w:t>01</w:t>
      </w:r>
      <w:r w:rsidRPr="002F39EB">
        <w:t xml:space="preserve">.09.2024 </w:t>
      </w:r>
    </w:p>
    <w:p w14:paraId="374D6FBB" w14:textId="15FA79E7" w:rsidR="0023417A" w:rsidRDefault="0023417A" w:rsidP="005E411A">
      <w:pPr>
        <w:ind w:right="282"/>
      </w:pPr>
      <w:r>
        <w:t xml:space="preserve">Плановый срок окончания работ по созданию Интеллектуальной игры «Собери </w:t>
      </w:r>
      <w:r w:rsidR="00170A03">
        <w:t xml:space="preserve">изображение» </w:t>
      </w:r>
      <w:proofErr w:type="gramStart"/>
      <w:r w:rsidR="00170A03">
        <w:t>- ?</w:t>
      </w:r>
      <w:proofErr w:type="gramEnd"/>
      <w:r w:rsidRPr="002F39EB">
        <w:t>.11.2024</w:t>
      </w:r>
    </w:p>
    <w:p w14:paraId="629BBE7A" w14:textId="6BABF5A2" w:rsidR="0023417A" w:rsidRPr="002F39EB" w:rsidRDefault="0023417A" w:rsidP="002F3A52">
      <w:pPr>
        <w:pStyle w:val="2"/>
        <w:numPr>
          <w:ilvl w:val="1"/>
          <w:numId w:val="6"/>
        </w:numPr>
        <w:ind w:right="282"/>
      </w:pPr>
      <w:bookmarkStart w:id="1" w:name="_Toc179146726"/>
      <w:r>
        <w:t>Порядок оформления и предъявления заказчику результатов работ по созданию системы</w:t>
      </w:r>
      <w:bookmarkEnd w:id="1"/>
    </w:p>
    <w:p w14:paraId="3493560A" w14:textId="77777777" w:rsidR="0023417A" w:rsidRDefault="0023417A" w:rsidP="005E411A">
      <w:pPr>
        <w:ind w:right="282"/>
      </w:pPr>
    </w:p>
    <w:p w14:paraId="4503F45A" w14:textId="0341CC80" w:rsidR="0023417A" w:rsidRPr="00075E7B" w:rsidRDefault="0023417A" w:rsidP="005E411A">
      <w:pPr>
        <w:pStyle w:val="3"/>
        <w:numPr>
          <w:ilvl w:val="0"/>
          <w:numId w:val="0"/>
        </w:numPr>
        <w:shd w:val="clear" w:color="auto" w:fill="FFFFFF"/>
        <w:spacing w:before="0"/>
        <w:ind w:left="851" w:right="282"/>
        <w:rPr>
          <w:b w:val="0"/>
          <w:bCs w:val="0"/>
          <w:color w:val="000000" w:themeColor="text1"/>
          <w:szCs w:val="28"/>
        </w:rPr>
      </w:pPr>
      <w:r w:rsidRPr="0023417A">
        <w:rPr>
          <w:color w:val="000000" w:themeColor="text1"/>
        </w:rPr>
        <w:t xml:space="preserve">1.5 </w:t>
      </w:r>
      <w:r w:rsidRPr="00075E7B">
        <w:rPr>
          <w:bCs w:val="0"/>
          <w:color w:val="000000" w:themeColor="text1"/>
          <w:szCs w:val="28"/>
        </w:rPr>
        <w:t>Перечень нормативно-технических документов, методических материалов, использованных при разработке ТЗ</w:t>
      </w:r>
    </w:p>
    <w:p w14:paraId="43C1FCC8" w14:textId="0ACC4EB2" w:rsidR="0023417A" w:rsidRPr="00075E7B" w:rsidRDefault="0023417A" w:rsidP="005E411A">
      <w:pPr>
        <w:pStyle w:val="afc"/>
        <w:shd w:val="clear" w:color="auto" w:fill="FFFFFF"/>
        <w:spacing w:before="0" w:beforeAutospacing="0" w:after="0" w:afterAutospacing="0" w:line="360" w:lineRule="auto"/>
        <w:ind w:right="282"/>
        <w:rPr>
          <w:color w:val="444444"/>
          <w:szCs w:val="28"/>
        </w:rPr>
      </w:pPr>
      <w:r w:rsidRPr="00075E7B">
        <w:rPr>
          <w:color w:val="000000" w:themeColor="text1"/>
          <w:szCs w:val="28"/>
        </w:rPr>
        <w:t>При разработке автоматизированной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  <w:r w:rsidRPr="00075E7B">
        <w:rPr>
          <w:color w:val="000000" w:themeColor="text1"/>
          <w:szCs w:val="28"/>
        </w:rPr>
        <w:br/>
        <w:t>– ГОСТ 19.201-78. ТЕХНИЧЕСКОЕ ЗАДАНИЕ. ТРЕБОВАНИЯ К СОДЕРЖАНИЮ И ОФОРМЛЕНИЮ;</w:t>
      </w:r>
      <w:r w:rsidRPr="00075E7B">
        <w:rPr>
          <w:color w:val="000000" w:themeColor="text1"/>
          <w:szCs w:val="28"/>
        </w:rPr>
        <w:br/>
        <w:t>– ГОСТ 34.601-90. Комплекс стандартов на автоматизированные системы. Автоматизированные системы. Стадии создания;</w:t>
      </w:r>
      <w:r w:rsidRPr="00075E7B">
        <w:rPr>
          <w:color w:val="000000" w:themeColor="text1"/>
          <w:szCs w:val="28"/>
        </w:rPr>
        <w:br/>
        <w:t xml:space="preserve">– ГОСТ 34.201-89. Информационная технология. Комплекс стандартов на </w:t>
      </w:r>
      <w:r w:rsidRPr="00075E7B">
        <w:rPr>
          <w:color w:val="444444"/>
          <w:szCs w:val="28"/>
        </w:rPr>
        <w:t>автоматизированные системы. Виды, комплексность и обозначение документов при создании автоматизированных систем;</w:t>
      </w:r>
    </w:p>
    <w:p w14:paraId="11FCAC7B" w14:textId="77777777" w:rsidR="00170A03" w:rsidRDefault="00170A03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szCs w:val="36"/>
        </w:rPr>
      </w:pPr>
      <w:bookmarkStart w:id="2" w:name="_Toc179296330"/>
      <w:r>
        <w:br w:type="page"/>
      </w:r>
    </w:p>
    <w:p w14:paraId="337DBF04" w14:textId="38B1A466" w:rsidR="0023417A" w:rsidRPr="00170A03" w:rsidRDefault="0023417A" w:rsidP="00170A03">
      <w:pPr>
        <w:pStyle w:val="2"/>
        <w:numPr>
          <w:ilvl w:val="1"/>
          <w:numId w:val="7"/>
        </w:numPr>
        <w:ind w:right="282"/>
      </w:pPr>
      <w:r w:rsidRPr="000E4247">
        <w:lastRenderedPageBreak/>
        <w:t>Определения, обозначения и сокращения</w:t>
      </w:r>
      <w:bookmarkEnd w:id="2"/>
    </w:p>
    <w:p w14:paraId="7A15D5EA" w14:textId="77777777" w:rsidR="0023417A" w:rsidRPr="00075E7B" w:rsidRDefault="0023417A" w:rsidP="005E411A">
      <w:pPr>
        <w:pStyle w:val="vgutTableName"/>
        <w:ind w:right="282"/>
      </w:pPr>
      <w:r w:rsidRPr="00075E7B">
        <w:t>Таблица 1 – Определения, обозначения и сокращения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40"/>
        <w:gridCol w:w="4816"/>
        <w:gridCol w:w="4817"/>
      </w:tblGrid>
      <w:tr w:rsidR="0023417A" w:rsidRPr="007576FF" w14:paraId="5962A3FA" w14:textId="77777777" w:rsidTr="000F4C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2" w:type="dxa"/>
          </w:tcPr>
          <w:p w14:paraId="32BC6D91" w14:textId="77777777" w:rsidR="0023417A" w:rsidRPr="00075E7B" w:rsidRDefault="0023417A" w:rsidP="005E411A">
            <w:pPr>
              <w:ind w:right="282" w:firstLine="0"/>
              <w:jc w:val="center"/>
              <w:rPr>
                <w:b/>
              </w:rPr>
            </w:pPr>
            <w:r w:rsidRPr="00075E7B">
              <w:rPr>
                <w:b/>
              </w:rPr>
              <w:t>№</w:t>
            </w:r>
          </w:p>
        </w:tc>
        <w:tc>
          <w:tcPr>
            <w:tcW w:w="4816" w:type="dxa"/>
          </w:tcPr>
          <w:p w14:paraId="01C41B63" w14:textId="77777777" w:rsidR="0023417A" w:rsidRPr="00075E7B" w:rsidRDefault="0023417A" w:rsidP="005E411A">
            <w:pPr>
              <w:ind w:right="282" w:firstLine="0"/>
              <w:jc w:val="center"/>
              <w:rPr>
                <w:b/>
              </w:rPr>
            </w:pPr>
            <w:r w:rsidRPr="00075E7B">
              <w:rPr>
                <w:b/>
              </w:rPr>
              <w:t>Сокращение</w:t>
            </w:r>
          </w:p>
        </w:tc>
        <w:tc>
          <w:tcPr>
            <w:tcW w:w="4817" w:type="dxa"/>
          </w:tcPr>
          <w:p w14:paraId="5B5B51EC" w14:textId="77777777" w:rsidR="0023417A" w:rsidRPr="00075E7B" w:rsidRDefault="0023417A" w:rsidP="005E411A">
            <w:pPr>
              <w:ind w:right="282" w:firstLine="0"/>
              <w:jc w:val="center"/>
              <w:rPr>
                <w:b/>
              </w:rPr>
            </w:pPr>
            <w:r w:rsidRPr="00075E7B">
              <w:rPr>
                <w:b/>
              </w:rPr>
              <w:t>Расшифровка</w:t>
            </w:r>
          </w:p>
        </w:tc>
      </w:tr>
      <w:tr w:rsidR="0023417A" w:rsidRPr="007576FF" w14:paraId="2D714302" w14:textId="77777777" w:rsidTr="000F4CFD">
        <w:tc>
          <w:tcPr>
            <w:tcW w:w="562" w:type="dxa"/>
          </w:tcPr>
          <w:p w14:paraId="3839851D" w14:textId="77777777" w:rsidR="0023417A" w:rsidRPr="007576FF" w:rsidRDefault="0023417A" w:rsidP="005E411A">
            <w:pPr>
              <w:ind w:right="282" w:firstLine="0"/>
              <w:jc w:val="center"/>
              <w:rPr>
                <w:b/>
                <w:highlight w:val="yellow"/>
              </w:rPr>
            </w:pPr>
            <w:r w:rsidRPr="00075E7B">
              <w:rPr>
                <w:b/>
              </w:rPr>
              <w:t>1</w:t>
            </w:r>
          </w:p>
        </w:tc>
        <w:tc>
          <w:tcPr>
            <w:tcW w:w="4816" w:type="dxa"/>
          </w:tcPr>
          <w:p w14:paraId="11B47477" w14:textId="77777777" w:rsidR="0023417A" w:rsidRPr="00075E7B" w:rsidRDefault="0023417A" w:rsidP="005E411A">
            <w:pPr>
              <w:ind w:right="282" w:firstLine="0"/>
              <w:jc w:val="center"/>
            </w:pPr>
            <w:r w:rsidRPr="00075E7B">
              <w:t>ТЗ</w:t>
            </w:r>
          </w:p>
        </w:tc>
        <w:tc>
          <w:tcPr>
            <w:tcW w:w="4817" w:type="dxa"/>
          </w:tcPr>
          <w:p w14:paraId="52E4C548" w14:textId="77777777" w:rsidR="0023417A" w:rsidRPr="00075E7B" w:rsidRDefault="0023417A" w:rsidP="005E411A">
            <w:pPr>
              <w:ind w:right="282" w:firstLine="0"/>
              <w:jc w:val="center"/>
            </w:pPr>
            <w:r w:rsidRPr="00075E7B">
              <w:t>Техническое задание</w:t>
            </w:r>
          </w:p>
        </w:tc>
      </w:tr>
      <w:tr w:rsidR="0023417A" w:rsidRPr="007576FF" w14:paraId="24F07DE3" w14:textId="77777777" w:rsidTr="000F4CFD">
        <w:tc>
          <w:tcPr>
            <w:tcW w:w="562" w:type="dxa"/>
          </w:tcPr>
          <w:p w14:paraId="6D24741F" w14:textId="77777777" w:rsidR="0023417A" w:rsidRPr="007576FF" w:rsidRDefault="0023417A" w:rsidP="005E411A">
            <w:pPr>
              <w:ind w:right="282" w:firstLine="0"/>
              <w:jc w:val="center"/>
              <w:rPr>
                <w:b/>
                <w:highlight w:val="yellow"/>
              </w:rPr>
            </w:pPr>
            <w:r w:rsidRPr="008F75D2">
              <w:rPr>
                <w:b/>
              </w:rPr>
              <w:t>2</w:t>
            </w:r>
          </w:p>
        </w:tc>
        <w:tc>
          <w:tcPr>
            <w:tcW w:w="4816" w:type="dxa"/>
          </w:tcPr>
          <w:p w14:paraId="2A87C5A5" w14:textId="0B65A745" w:rsidR="0023417A" w:rsidRPr="007576FF" w:rsidRDefault="008F75D2" w:rsidP="005E411A">
            <w:pPr>
              <w:ind w:right="282" w:firstLine="0"/>
              <w:jc w:val="center"/>
              <w:rPr>
                <w:highlight w:val="yellow"/>
              </w:rPr>
            </w:pPr>
            <w:r w:rsidRPr="008F75D2">
              <w:rPr>
                <w:rFonts w:eastAsia="Times New Roman" w:cs="Times New Roman"/>
                <w:color w:val="000000"/>
                <w:szCs w:val="24"/>
              </w:rPr>
              <w:t>ОС</w:t>
            </w:r>
          </w:p>
        </w:tc>
        <w:tc>
          <w:tcPr>
            <w:tcW w:w="4817" w:type="dxa"/>
          </w:tcPr>
          <w:p w14:paraId="35B61280" w14:textId="4156904D" w:rsidR="0023417A" w:rsidRPr="007576FF" w:rsidRDefault="008F75D2" w:rsidP="005E411A">
            <w:pPr>
              <w:ind w:right="282" w:firstLine="0"/>
              <w:jc w:val="center"/>
              <w:rPr>
                <w:highlight w:val="yellow"/>
              </w:rPr>
            </w:pPr>
            <w:r w:rsidRPr="008F75D2">
              <w:t>Операционная система</w:t>
            </w:r>
          </w:p>
        </w:tc>
      </w:tr>
      <w:tr w:rsidR="0023417A" w14:paraId="12FE2656" w14:textId="77777777" w:rsidTr="000F4CFD">
        <w:tc>
          <w:tcPr>
            <w:tcW w:w="562" w:type="dxa"/>
          </w:tcPr>
          <w:p w14:paraId="149FFA18" w14:textId="49B89B25" w:rsidR="0023417A" w:rsidRPr="007576FF" w:rsidRDefault="00075E7B" w:rsidP="005E411A">
            <w:pPr>
              <w:ind w:right="282" w:firstLine="0"/>
              <w:jc w:val="center"/>
              <w:rPr>
                <w:b/>
                <w:highlight w:val="yellow"/>
              </w:rPr>
            </w:pPr>
            <w:r w:rsidRPr="00075E7B">
              <w:rPr>
                <w:b/>
              </w:rPr>
              <w:t>3</w:t>
            </w:r>
          </w:p>
        </w:tc>
        <w:tc>
          <w:tcPr>
            <w:tcW w:w="4816" w:type="dxa"/>
          </w:tcPr>
          <w:p w14:paraId="584A1893" w14:textId="77777777" w:rsidR="0023417A" w:rsidRPr="00075E7B" w:rsidRDefault="0023417A" w:rsidP="005E411A">
            <w:pPr>
              <w:ind w:right="282" w:firstLine="0"/>
              <w:jc w:val="center"/>
            </w:pPr>
            <w:r w:rsidRPr="00075E7B">
              <w:t>ЯП</w:t>
            </w:r>
          </w:p>
        </w:tc>
        <w:tc>
          <w:tcPr>
            <w:tcW w:w="4817" w:type="dxa"/>
          </w:tcPr>
          <w:p w14:paraId="2D9D9F89" w14:textId="77777777" w:rsidR="0023417A" w:rsidRPr="00075E7B" w:rsidRDefault="0023417A" w:rsidP="005E411A">
            <w:pPr>
              <w:ind w:right="282" w:firstLine="0"/>
              <w:jc w:val="center"/>
            </w:pPr>
            <w:r w:rsidRPr="00075E7B">
              <w:t>Язык программирования</w:t>
            </w:r>
          </w:p>
        </w:tc>
      </w:tr>
      <w:tr w:rsidR="00C97CE5" w14:paraId="23C912A9" w14:textId="77777777" w:rsidTr="000F4CFD">
        <w:tc>
          <w:tcPr>
            <w:tcW w:w="562" w:type="dxa"/>
          </w:tcPr>
          <w:p w14:paraId="62F4E423" w14:textId="73DDA52C" w:rsidR="00C97CE5" w:rsidRPr="00075E7B" w:rsidRDefault="00C97CE5" w:rsidP="005E411A">
            <w:pPr>
              <w:ind w:right="282"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816" w:type="dxa"/>
          </w:tcPr>
          <w:p w14:paraId="67E10248" w14:textId="0C480EC8" w:rsidR="00C97CE5" w:rsidRPr="00075E7B" w:rsidRDefault="00C97CE5" w:rsidP="005E411A">
            <w:pPr>
              <w:ind w:right="282" w:firstLine="0"/>
              <w:jc w:val="center"/>
            </w:pPr>
            <w:r>
              <w:t>ЭВМ</w:t>
            </w:r>
          </w:p>
        </w:tc>
        <w:tc>
          <w:tcPr>
            <w:tcW w:w="4817" w:type="dxa"/>
          </w:tcPr>
          <w:p w14:paraId="3E216FC1" w14:textId="486D124B" w:rsidR="00C97CE5" w:rsidRPr="00075E7B" w:rsidRDefault="00C97CE5" w:rsidP="005E411A">
            <w:pPr>
              <w:ind w:right="282" w:firstLine="0"/>
              <w:jc w:val="center"/>
            </w:pPr>
            <w:r w:rsidRPr="00C97CE5">
              <w:t>Электронная вычислительная машина</w:t>
            </w:r>
          </w:p>
        </w:tc>
      </w:tr>
    </w:tbl>
    <w:p w14:paraId="5B13C894" w14:textId="3007248C" w:rsidR="0078763C" w:rsidRDefault="0078763C" w:rsidP="005E411A">
      <w:pPr>
        <w:ind w:right="282"/>
      </w:pPr>
    </w:p>
    <w:p w14:paraId="7E516C0B" w14:textId="3A90645B" w:rsidR="0023417A" w:rsidRDefault="0023417A" w:rsidP="002F3A52">
      <w:pPr>
        <w:pStyle w:val="1"/>
        <w:numPr>
          <w:ilvl w:val="0"/>
          <w:numId w:val="7"/>
        </w:numPr>
        <w:ind w:right="282"/>
      </w:pPr>
      <w:bookmarkStart w:id="3" w:name="_Toc179146729"/>
      <w:r>
        <w:lastRenderedPageBreak/>
        <w:t>Назначение и цели создания системы</w:t>
      </w:r>
      <w:bookmarkEnd w:id="3"/>
    </w:p>
    <w:p w14:paraId="14AAEF64" w14:textId="30FC8423" w:rsidR="0023417A" w:rsidRDefault="0023417A" w:rsidP="002F3A52">
      <w:pPr>
        <w:pStyle w:val="2"/>
        <w:numPr>
          <w:ilvl w:val="1"/>
          <w:numId w:val="8"/>
        </w:numPr>
        <w:ind w:right="282"/>
      </w:pPr>
      <w:bookmarkStart w:id="4" w:name="_Toc179146730"/>
      <w:r>
        <w:t>Назначение системы</w:t>
      </w:r>
      <w:bookmarkEnd w:id="4"/>
    </w:p>
    <w:p w14:paraId="1985EAE9" w14:textId="38E7F15D" w:rsidR="009A34C8" w:rsidRDefault="0023417A" w:rsidP="005E411A">
      <w:pPr>
        <w:ind w:right="282"/>
      </w:pPr>
      <w:r w:rsidRPr="0023417A">
        <w:t>Назначение системы заключается в создании интерактивного приложения для игры в паззлы, которое позволяет пользователям загружать собственные изображения и разбирать их на кусочки. Программа обеспечивает увлекательный и развивающий процесс сборки паз</w:t>
      </w:r>
      <w:r w:rsidR="009A34C8">
        <w:t>з</w:t>
      </w:r>
      <w:r w:rsidRPr="0023417A">
        <w:t xml:space="preserve">лов, способствует улучшению логического мышления и внимательности. </w:t>
      </w:r>
      <w:r w:rsidR="009A34C8">
        <w:t>Игра</w:t>
      </w:r>
      <w:r w:rsidRPr="0023417A">
        <w:t xml:space="preserve"> подходит для пользователей всех возрастов.</w:t>
      </w:r>
    </w:p>
    <w:p w14:paraId="671EBAAD" w14:textId="77777777" w:rsidR="000F4CFD" w:rsidRDefault="000F4CFD" w:rsidP="005E411A">
      <w:pPr>
        <w:ind w:right="282"/>
      </w:pPr>
    </w:p>
    <w:p w14:paraId="0D257B01" w14:textId="3CD02A27" w:rsidR="009A34C8" w:rsidRPr="000F4CFD" w:rsidRDefault="0023417A" w:rsidP="002F3A52">
      <w:pPr>
        <w:pStyle w:val="a0"/>
        <w:numPr>
          <w:ilvl w:val="1"/>
          <w:numId w:val="8"/>
        </w:numPr>
        <w:ind w:right="282"/>
        <w:rPr>
          <w:b/>
        </w:rPr>
      </w:pPr>
      <w:r w:rsidRPr="000F4CFD">
        <w:rPr>
          <w:b/>
        </w:rPr>
        <w:t>Цели создания системы</w:t>
      </w:r>
    </w:p>
    <w:p w14:paraId="5D3B08DF" w14:textId="7E8DD77E" w:rsidR="000F4CFD" w:rsidRPr="000F4CFD" w:rsidRDefault="000F4CFD" w:rsidP="005E411A">
      <w:pPr>
        <w:pStyle w:val="a0"/>
        <w:numPr>
          <w:ilvl w:val="0"/>
          <w:numId w:val="0"/>
        </w:numPr>
        <w:ind w:left="1211" w:right="282"/>
        <w:rPr>
          <w:b/>
        </w:rPr>
      </w:pPr>
      <w:r>
        <w:t>Основными целями создания Интеллектуальной игры «</w:t>
      </w:r>
      <w:r w:rsidR="00170A03">
        <w:t>Собери паззл</w:t>
      </w:r>
      <w:r>
        <w:t>» являются:</w:t>
      </w:r>
    </w:p>
    <w:p w14:paraId="35234158" w14:textId="66AD6257" w:rsidR="009A34C8" w:rsidRDefault="0023417A" w:rsidP="002F3A52">
      <w:pPr>
        <w:pStyle w:val="a0"/>
        <w:numPr>
          <w:ilvl w:val="0"/>
          <w:numId w:val="10"/>
        </w:numPr>
        <w:ind w:right="282"/>
      </w:pPr>
      <w:r w:rsidRPr="0023417A">
        <w:t>Развитие когнитивных навыков</w:t>
      </w:r>
      <w:r w:rsidR="00170A03" w:rsidRPr="0023417A">
        <w:t>:</w:t>
      </w:r>
      <w:r w:rsidR="00170A03">
        <w:t xml:space="preserve"> </w:t>
      </w:r>
      <w:r w:rsidR="00170A03" w:rsidRPr="0023417A">
        <w:t>обеспечить</w:t>
      </w:r>
      <w:r w:rsidRPr="0023417A">
        <w:t xml:space="preserve"> пользователям возможность развить внимание, логику и </w:t>
      </w:r>
      <w:r w:rsidR="009A34C8">
        <w:t xml:space="preserve">пространственное мышление, собирая </w:t>
      </w:r>
      <w:r w:rsidRPr="0023417A">
        <w:t>па</w:t>
      </w:r>
      <w:r w:rsidR="009A34C8">
        <w:t>ззлы</w:t>
      </w:r>
      <w:r w:rsidRPr="0023417A">
        <w:t>.</w:t>
      </w:r>
    </w:p>
    <w:p w14:paraId="38C1F324" w14:textId="26D56F8B" w:rsidR="009A34C8" w:rsidRDefault="009A34C8" w:rsidP="002F3A52">
      <w:pPr>
        <w:pStyle w:val="a0"/>
        <w:numPr>
          <w:ilvl w:val="0"/>
          <w:numId w:val="10"/>
        </w:numPr>
        <w:ind w:right="282"/>
      </w:pPr>
      <w:r>
        <w:t>Развлечение</w:t>
      </w:r>
      <w:r w:rsidR="00170A03" w:rsidRPr="0023417A">
        <w:t>:</w:t>
      </w:r>
      <w:r w:rsidR="00170A03">
        <w:t xml:space="preserve"> разработать</w:t>
      </w:r>
      <w:r w:rsidR="0023417A" w:rsidRPr="0023417A">
        <w:t xml:space="preserve"> увлекательное приложение, </w:t>
      </w:r>
      <w:r>
        <w:t>играя в которое можно приятно</w:t>
      </w:r>
      <w:r w:rsidR="0023417A" w:rsidRPr="0023417A">
        <w:t xml:space="preserve"> провести время, снизить уровень стресса и улучш</w:t>
      </w:r>
      <w:r>
        <w:t>и</w:t>
      </w:r>
      <w:r w:rsidR="0023417A" w:rsidRPr="0023417A">
        <w:t>ть настроение.</w:t>
      </w:r>
    </w:p>
    <w:p w14:paraId="348B9059" w14:textId="7A9E474B" w:rsidR="000F4CFD" w:rsidRDefault="0023417A" w:rsidP="00170A03">
      <w:pPr>
        <w:pStyle w:val="a0"/>
        <w:numPr>
          <w:ilvl w:val="0"/>
          <w:numId w:val="10"/>
        </w:numPr>
        <w:ind w:right="282"/>
      </w:pPr>
      <w:r w:rsidRPr="0023417A">
        <w:t>Гибкость и персонализация</w:t>
      </w:r>
      <w:r w:rsidR="00170A03" w:rsidRPr="0023417A">
        <w:t>:</w:t>
      </w:r>
      <w:r w:rsidR="00170A03">
        <w:t xml:space="preserve"> </w:t>
      </w:r>
      <w:r w:rsidR="00170A03" w:rsidRPr="0023417A">
        <w:t>позволить</w:t>
      </w:r>
      <w:r w:rsidRPr="0023417A">
        <w:t xml:space="preserve"> пользователям загружать любые изображения, чтобы они могли адаптировать игровой процесс под свои предпочтения и интересы.</w:t>
      </w:r>
    </w:p>
    <w:p w14:paraId="6F8EF530" w14:textId="054432D0" w:rsidR="000F4CFD" w:rsidRDefault="000F4CFD" w:rsidP="005E411A">
      <w:pPr>
        <w:ind w:right="282"/>
      </w:pPr>
      <w:r w:rsidRPr="000F4CFD">
        <w:t>Для реализации поставленных</w:t>
      </w:r>
      <w:r>
        <w:t xml:space="preserve"> целей приложение «Собери </w:t>
      </w:r>
      <w:r w:rsidR="00170A03">
        <w:t>паззл</w:t>
      </w:r>
      <w:r>
        <w:t>»</w:t>
      </w:r>
      <w:r w:rsidRPr="000F4CFD">
        <w:t xml:space="preserve"> должно решать следующие задачи:</w:t>
      </w:r>
    </w:p>
    <w:p w14:paraId="60B78501" w14:textId="71F777C3" w:rsidR="00830EC9" w:rsidRDefault="00830EC9" w:rsidP="002F3A52">
      <w:pPr>
        <w:pStyle w:val="a0"/>
        <w:numPr>
          <w:ilvl w:val="0"/>
          <w:numId w:val="9"/>
        </w:numPr>
        <w:ind w:right="282"/>
      </w:pPr>
      <w:r w:rsidRPr="00830EC9">
        <w:t>Предоставление удобного и интуитивно понятного интерфейса для загрузки изображений и управления процессом сборки паз</w:t>
      </w:r>
      <w:r>
        <w:t>з</w:t>
      </w:r>
      <w:r w:rsidRPr="00830EC9">
        <w:t>ла.</w:t>
      </w:r>
    </w:p>
    <w:p w14:paraId="09321A3C" w14:textId="6EFB03FD" w:rsidR="00830EC9" w:rsidRDefault="00830EC9" w:rsidP="002F3A52">
      <w:pPr>
        <w:pStyle w:val="a0"/>
        <w:numPr>
          <w:ilvl w:val="0"/>
          <w:numId w:val="9"/>
        </w:numPr>
        <w:ind w:right="282"/>
      </w:pPr>
      <w:r w:rsidRPr="00830EC9">
        <w:t>Реализация функции разбиения загруженного изображения на кусочки, что позволит пользователю собирать па</w:t>
      </w:r>
      <w:r>
        <w:t>з</w:t>
      </w:r>
      <w:r w:rsidRPr="00830EC9">
        <w:t>зл, перетаскивая и размещая кусочки в правильные позиции.</w:t>
      </w:r>
    </w:p>
    <w:p w14:paraId="43E41BD4" w14:textId="0DFA5E61" w:rsidR="00830EC9" w:rsidRDefault="00830EC9" w:rsidP="002F3A52">
      <w:pPr>
        <w:pStyle w:val="a0"/>
        <w:numPr>
          <w:ilvl w:val="0"/>
          <w:numId w:val="9"/>
        </w:numPr>
        <w:ind w:right="282"/>
      </w:pPr>
      <w:r w:rsidRPr="00830EC9">
        <w:t>Обеспечение функции проверки правильного положения кусочков, чтобы в случае правильной сборки система автоматически определяла, что па</w:t>
      </w:r>
      <w:r>
        <w:t>з</w:t>
      </w:r>
      <w:r w:rsidRPr="00830EC9">
        <w:t>зл собран.</w:t>
      </w:r>
    </w:p>
    <w:p w14:paraId="7512F9E6" w14:textId="3B735479" w:rsidR="00830EC9" w:rsidRDefault="00830EC9" w:rsidP="002F3A52">
      <w:pPr>
        <w:pStyle w:val="a0"/>
        <w:numPr>
          <w:ilvl w:val="0"/>
          <w:numId w:val="9"/>
        </w:numPr>
        <w:ind w:right="282"/>
      </w:pPr>
      <w:r w:rsidRPr="00830EC9">
        <w:t>Поддержка функции рандомизации расположения кусочков при начале новой игры, чтобы каждый раз предоставлять пользователю уникальный опыт.</w:t>
      </w:r>
    </w:p>
    <w:p w14:paraId="27F1F3AC" w14:textId="6CDD5C7B" w:rsidR="0023417A" w:rsidRDefault="00830EC9" w:rsidP="002F3A52">
      <w:pPr>
        <w:pStyle w:val="a0"/>
        <w:numPr>
          <w:ilvl w:val="0"/>
          <w:numId w:val="9"/>
        </w:numPr>
        <w:ind w:right="282"/>
      </w:pPr>
      <w:r w:rsidRPr="00830EC9">
        <w:t>Внедрение уведомлений о завершении игры, чтобы игрок мог видеть, когда паз</w:t>
      </w:r>
      <w:r>
        <w:t>з</w:t>
      </w:r>
      <w:r w:rsidRPr="00830EC9">
        <w:t>л успешно собран, с последующим предложением о перезапуске.</w:t>
      </w:r>
    </w:p>
    <w:p w14:paraId="081DE7C7" w14:textId="5754A3DE" w:rsidR="00A7337B" w:rsidRDefault="00A7337B" w:rsidP="005E411A">
      <w:pPr>
        <w:spacing w:before="0" w:after="200" w:line="276" w:lineRule="auto"/>
        <w:ind w:right="282" w:firstLine="0"/>
        <w:contextualSpacing w:val="0"/>
        <w:jc w:val="left"/>
      </w:pPr>
      <w:r>
        <w:br w:type="page"/>
      </w:r>
    </w:p>
    <w:p w14:paraId="68EAC2F3" w14:textId="49BA40F0" w:rsidR="00A7337B" w:rsidRDefault="00A7337B" w:rsidP="002F3A52">
      <w:pPr>
        <w:pStyle w:val="1"/>
        <w:numPr>
          <w:ilvl w:val="0"/>
          <w:numId w:val="8"/>
        </w:numPr>
        <w:tabs>
          <w:tab w:val="left" w:pos="9923"/>
        </w:tabs>
        <w:ind w:right="282"/>
      </w:pPr>
      <w:bookmarkStart w:id="5" w:name="_Toc179146732"/>
      <w:r>
        <w:lastRenderedPageBreak/>
        <w:t>Характеристика объектов автоматизации</w:t>
      </w:r>
      <w:bookmarkEnd w:id="5"/>
    </w:p>
    <w:p w14:paraId="72FDBE41" w14:textId="409D1D2E" w:rsidR="0039736C" w:rsidRPr="0039736C" w:rsidRDefault="0039736C" w:rsidP="007576FF">
      <w:pPr>
        <w:tabs>
          <w:tab w:val="left" w:pos="9923"/>
        </w:tabs>
        <w:ind w:right="282"/>
        <w:rPr>
          <w:b/>
        </w:rPr>
      </w:pPr>
      <w:r w:rsidRPr="0039736C">
        <w:rPr>
          <w:b/>
        </w:rPr>
        <w:t>Краткие сведения об объекте автоматизации.</w:t>
      </w:r>
    </w:p>
    <w:p w14:paraId="774D288B" w14:textId="346148AC" w:rsidR="008613BE" w:rsidRDefault="008613BE" w:rsidP="007576FF">
      <w:pPr>
        <w:tabs>
          <w:tab w:val="left" w:pos="9923"/>
        </w:tabs>
        <w:ind w:right="282"/>
      </w:pPr>
      <w:r w:rsidRPr="008613BE">
        <w:t xml:space="preserve">Объектом автоматизации является процесс игры в паззлы, который включает в себя управление загруженными изображениями, разбиение их на кусочки, </w:t>
      </w:r>
      <w:r w:rsidR="000858E1">
        <w:t xml:space="preserve">а также </w:t>
      </w:r>
      <w:r w:rsidRPr="008613BE">
        <w:t xml:space="preserve">организацию процесса сборки </w:t>
      </w:r>
      <w:r w:rsidR="000858E1">
        <w:t xml:space="preserve">паззла </w:t>
      </w:r>
      <w:r w:rsidRPr="008613BE">
        <w:t xml:space="preserve">и взаимодействие с пользователем. </w:t>
      </w:r>
    </w:p>
    <w:p w14:paraId="428C607F" w14:textId="77777777" w:rsidR="0039736C" w:rsidRDefault="0039736C" w:rsidP="007576FF">
      <w:pPr>
        <w:tabs>
          <w:tab w:val="left" w:pos="9923"/>
        </w:tabs>
        <w:ind w:right="282"/>
      </w:pPr>
    </w:p>
    <w:p w14:paraId="69378B6F" w14:textId="3DB857E9" w:rsidR="008613BE" w:rsidRDefault="008613BE" w:rsidP="007576FF">
      <w:pPr>
        <w:tabs>
          <w:tab w:val="left" w:pos="9923"/>
        </w:tabs>
        <w:ind w:right="282"/>
      </w:pPr>
      <w:r w:rsidRPr="008613BE">
        <w:t>Процес</w:t>
      </w:r>
      <w:r>
        <w:t xml:space="preserve">сы, связанные с использованием </w:t>
      </w:r>
      <w:r w:rsidR="0039736C">
        <w:t>Интеллектуальной игры</w:t>
      </w:r>
      <w:r w:rsidRPr="00375510">
        <w:rPr>
          <w:rFonts w:cs="Times New Roman"/>
          <w:b/>
          <w:color w:val="000000" w:themeColor="text1"/>
          <w:sz w:val="28"/>
          <w:szCs w:val="28"/>
        </w:rPr>
        <w:t xml:space="preserve"> </w:t>
      </w:r>
      <w:r w:rsidRPr="00375510">
        <w:rPr>
          <w:rFonts w:cs="Times New Roman"/>
          <w:color w:val="000000" w:themeColor="text1"/>
          <w:sz w:val="28"/>
          <w:szCs w:val="28"/>
        </w:rPr>
        <w:t>«</w:t>
      </w:r>
      <w:r w:rsidRPr="0039736C">
        <w:rPr>
          <w:rFonts w:cs="Times New Roman"/>
          <w:color w:val="000000" w:themeColor="text1"/>
          <w:szCs w:val="28"/>
        </w:rPr>
        <w:t xml:space="preserve">Собери </w:t>
      </w:r>
      <w:r w:rsidR="00170A03">
        <w:rPr>
          <w:rFonts w:cs="Times New Roman"/>
          <w:color w:val="000000" w:themeColor="text1"/>
          <w:szCs w:val="28"/>
        </w:rPr>
        <w:t>паззл</w:t>
      </w:r>
      <w:r w:rsidRPr="00375510">
        <w:rPr>
          <w:rFonts w:cs="Times New Roman"/>
          <w:color w:val="000000" w:themeColor="text1"/>
          <w:sz w:val="28"/>
          <w:szCs w:val="28"/>
        </w:rPr>
        <w:t>»</w:t>
      </w:r>
      <w:r w:rsidRPr="008613BE">
        <w:t>:</w:t>
      </w:r>
    </w:p>
    <w:p w14:paraId="29803F84" w14:textId="3D6AAA01" w:rsidR="008613BE" w:rsidRDefault="0039736C" w:rsidP="002F3A52">
      <w:pPr>
        <w:pStyle w:val="a0"/>
        <w:numPr>
          <w:ilvl w:val="0"/>
          <w:numId w:val="12"/>
        </w:numPr>
        <w:tabs>
          <w:tab w:val="left" w:pos="9923"/>
        </w:tabs>
        <w:ind w:right="282"/>
      </w:pPr>
      <w:r>
        <w:t>Загрузка изображения для паззла</w:t>
      </w:r>
    </w:p>
    <w:p w14:paraId="721869E7" w14:textId="2B068DF4" w:rsidR="008613BE" w:rsidRDefault="008613BE" w:rsidP="002F3A52">
      <w:pPr>
        <w:pStyle w:val="a0"/>
        <w:numPr>
          <w:ilvl w:val="0"/>
          <w:numId w:val="12"/>
        </w:numPr>
        <w:tabs>
          <w:tab w:val="left" w:pos="9923"/>
        </w:tabs>
        <w:ind w:right="282"/>
      </w:pPr>
      <w:r w:rsidRPr="008613BE">
        <w:t>Р</w:t>
      </w:r>
      <w:r w:rsidR="0039736C">
        <w:t>азбиение изображения на кусочки</w:t>
      </w:r>
    </w:p>
    <w:p w14:paraId="6FBCDDDA" w14:textId="2379B271" w:rsidR="008613BE" w:rsidRDefault="008613BE" w:rsidP="002F3A52">
      <w:pPr>
        <w:pStyle w:val="a0"/>
        <w:numPr>
          <w:ilvl w:val="0"/>
          <w:numId w:val="12"/>
        </w:numPr>
        <w:tabs>
          <w:tab w:val="left" w:pos="9923"/>
        </w:tabs>
        <w:ind w:right="282"/>
      </w:pPr>
      <w:r w:rsidRPr="008613BE">
        <w:t>Перетаск</w:t>
      </w:r>
      <w:r w:rsidR="0039736C">
        <w:t>ивание кусочков на игровое поле</w:t>
      </w:r>
    </w:p>
    <w:p w14:paraId="56D47B14" w14:textId="611D6CB5" w:rsidR="008613BE" w:rsidRDefault="008613BE" w:rsidP="002F3A52">
      <w:pPr>
        <w:pStyle w:val="a0"/>
        <w:numPr>
          <w:ilvl w:val="0"/>
          <w:numId w:val="12"/>
        </w:numPr>
        <w:tabs>
          <w:tab w:val="left" w:pos="9923"/>
        </w:tabs>
        <w:ind w:right="282"/>
      </w:pPr>
      <w:r w:rsidRPr="008613BE">
        <w:t xml:space="preserve">Проверка </w:t>
      </w:r>
      <w:r w:rsidR="0039736C">
        <w:t>правильности положения кусочков</w:t>
      </w:r>
    </w:p>
    <w:p w14:paraId="19AC70FE" w14:textId="75499051" w:rsidR="008613BE" w:rsidRDefault="008613BE" w:rsidP="002F3A52">
      <w:pPr>
        <w:pStyle w:val="a0"/>
        <w:numPr>
          <w:ilvl w:val="0"/>
          <w:numId w:val="12"/>
        </w:numPr>
        <w:tabs>
          <w:tab w:val="left" w:pos="9923"/>
        </w:tabs>
        <w:ind w:right="282"/>
      </w:pPr>
      <w:r w:rsidRPr="008613BE">
        <w:t>Измене</w:t>
      </w:r>
      <w:r w:rsidR="0039736C">
        <w:t>ние статуса игры на «Выполнено»</w:t>
      </w:r>
    </w:p>
    <w:p w14:paraId="64B28E76" w14:textId="04C436A7" w:rsidR="008613BE" w:rsidRDefault="0039736C" w:rsidP="002F3A52">
      <w:pPr>
        <w:pStyle w:val="a0"/>
        <w:numPr>
          <w:ilvl w:val="0"/>
          <w:numId w:val="12"/>
        </w:numPr>
        <w:tabs>
          <w:tab w:val="left" w:pos="9923"/>
        </w:tabs>
        <w:ind w:right="282"/>
      </w:pPr>
      <w:r>
        <w:t>Перезапуск игры</w:t>
      </w:r>
    </w:p>
    <w:p w14:paraId="2FD9B1CF" w14:textId="77777777" w:rsidR="008613BE" w:rsidRDefault="008613BE" w:rsidP="007576FF">
      <w:pPr>
        <w:tabs>
          <w:tab w:val="left" w:pos="9923"/>
        </w:tabs>
        <w:ind w:left="851" w:right="282" w:firstLine="0"/>
      </w:pPr>
    </w:p>
    <w:p w14:paraId="6CC68C2D" w14:textId="258CCD5E" w:rsidR="008613BE" w:rsidRDefault="008613BE" w:rsidP="007576FF">
      <w:pPr>
        <w:tabs>
          <w:tab w:val="left" w:pos="9923"/>
        </w:tabs>
        <w:ind w:right="282"/>
      </w:pPr>
      <w:r w:rsidRPr="008613BE">
        <w:t>Данные процессы осуществляются следующими пользователями:</w:t>
      </w:r>
    </w:p>
    <w:p w14:paraId="651F68AB" w14:textId="17FC88B8" w:rsidR="0023417A" w:rsidRDefault="008613BE" w:rsidP="002F3A52">
      <w:pPr>
        <w:pStyle w:val="a0"/>
        <w:numPr>
          <w:ilvl w:val="0"/>
          <w:numId w:val="11"/>
        </w:numPr>
        <w:tabs>
          <w:tab w:val="left" w:pos="9923"/>
        </w:tabs>
        <w:ind w:right="282"/>
      </w:pPr>
      <w:r w:rsidRPr="008613BE">
        <w:t>Дети и подростки, играющие в развивающие игры.</w:t>
      </w:r>
    </w:p>
    <w:p w14:paraId="25AF4B05" w14:textId="59E99F6F" w:rsidR="008613BE" w:rsidRDefault="008613BE" w:rsidP="002F3A52">
      <w:pPr>
        <w:pStyle w:val="a0"/>
        <w:numPr>
          <w:ilvl w:val="0"/>
          <w:numId w:val="11"/>
        </w:numPr>
        <w:tabs>
          <w:tab w:val="left" w:pos="9923"/>
        </w:tabs>
        <w:ind w:right="282"/>
      </w:pPr>
      <w:r w:rsidRPr="008613BE">
        <w:t>Взрослые, ищущие способы отдыха и развлечения.</w:t>
      </w:r>
    </w:p>
    <w:p w14:paraId="07CB06F8" w14:textId="77777777" w:rsidR="0039736C" w:rsidRDefault="0039736C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</w:p>
    <w:p w14:paraId="402D94A3" w14:textId="75D7CDC4" w:rsidR="0039736C" w:rsidRPr="0039736C" w:rsidRDefault="0039736C" w:rsidP="007576FF">
      <w:pPr>
        <w:pStyle w:val="a0"/>
        <w:numPr>
          <w:ilvl w:val="0"/>
          <w:numId w:val="0"/>
        </w:numPr>
        <w:tabs>
          <w:tab w:val="left" w:pos="9923"/>
        </w:tabs>
        <w:ind w:left="851" w:right="282"/>
        <w:rPr>
          <w:b/>
        </w:rPr>
      </w:pPr>
      <w:r w:rsidRPr="0039736C">
        <w:rPr>
          <w:b/>
        </w:rPr>
        <w:t>Сведения об условиях эксплуатации объекта автоматизации и характеристиках окружающей среды.</w:t>
      </w:r>
    </w:p>
    <w:p w14:paraId="66754723" w14:textId="430CBF6B" w:rsidR="0039736C" w:rsidRDefault="000858E1" w:rsidP="007576FF">
      <w:pPr>
        <w:pStyle w:val="a0"/>
        <w:numPr>
          <w:ilvl w:val="0"/>
          <w:numId w:val="0"/>
        </w:numPr>
        <w:tabs>
          <w:tab w:val="left" w:pos="9923"/>
        </w:tabs>
        <w:ind w:left="851" w:right="282"/>
      </w:pPr>
      <w:r>
        <w:t>П</w:t>
      </w:r>
      <w:r w:rsidR="0039736C">
        <w:t>риложение</w:t>
      </w:r>
      <w:r w:rsidR="0039736C" w:rsidRPr="0039736C">
        <w:t xml:space="preserve"> </w:t>
      </w:r>
      <w:r w:rsidRPr="000858E1">
        <w:rPr>
          <w:rFonts w:cs="Times New Roman"/>
          <w:color w:val="000000" w:themeColor="text1"/>
          <w:szCs w:val="28"/>
        </w:rPr>
        <w:t>паззл</w:t>
      </w:r>
      <w:r w:rsidRPr="000858E1">
        <w:rPr>
          <w:rFonts w:cs="Times New Roman"/>
          <w:b/>
          <w:color w:val="000000" w:themeColor="text1"/>
          <w:szCs w:val="28"/>
        </w:rPr>
        <w:t xml:space="preserve"> </w:t>
      </w:r>
      <w:r w:rsidRPr="000858E1">
        <w:rPr>
          <w:rFonts w:cs="Times New Roman"/>
          <w:color w:val="000000" w:themeColor="text1"/>
          <w:szCs w:val="28"/>
        </w:rPr>
        <w:t>«Собери изображение»</w:t>
      </w:r>
      <w:r>
        <w:t xml:space="preserve"> </w:t>
      </w:r>
      <w:r w:rsidR="0039736C" w:rsidRPr="0039736C">
        <w:t xml:space="preserve">предназначено для эксплуатации </w:t>
      </w:r>
      <w:r w:rsidR="007576FF">
        <w:t>на персональном компьютере</w:t>
      </w:r>
      <w:r>
        <w:t>.</w:t>
      </w:r>
    </w:p>
    <w:p w14:paraId="226B1D40" w14:textId="77777777" w:rsidR="0039736C" w:rsidRDefault="0039736C" w:rsidP="007576FF">
      <w:pPr>
        <w:pStyle w:val="a0"/>
        <w:numPr>
          <w:ilvl w:val="0"/>
          <w:numId w:val="0"/>
        </w:numPr>
        <w:tabs>
          <w:tab w:val="left" w:pos="9923"/>
        </w:tabs>
        <w:ind w:left="851" w:right="282"/>
      </w:pPr>
      <w:r w:rsidRPr="0039736C">
        <w:t>Основные условия эксплуатации:</w:t>
      </w:r>
    </w:p>
    <w:p w14:paraId="7FE2AB2D" w14:textId="72C8EC9D" w:rsidR="0039736C" w:rsidRDefault="0039736C" w:rsidP="007576FF">
      <w:pPr>
        <w:pStyle w:val="a0"/>
        <w:numPr>
          <w:ilvl w:val="0"/>
          <w:numId w:val="0"/>
        </w:numPr>
        <w:tabs>
          <w:tab w:val="left" w:pos="9923"/>
        </w:tabs>
        <w:ind w:left="851" w:right="282"/>
      </w:pPr>
      <w:r w:rsidRPr="0039736C">
        <w:t>Операционные</w:t>
      </w:r>
      <w:r>
        <w:t xml:space="preserve"> системы: Windows, </w:t>
      </w:r>
      <w:proofErr w:type="spellStart"/>
      <w:r>
        <w:t>macOS</w:t>
      </w:r>
      <w:proofErr w:type="spellEnd"/>
      <w:r>
        <w:t>, Linux.</w:t>
      </w:r>
    </w:p>
    <w:p w14:paraId="368569CB" w14:textId="77777777" w:rsidR="0039736C" w:rsidRDefault="0039736C" w:rsidP="007576FF">
      <w:pPr>
        <w:pStyle w:val="a0"/>
        <w:numPr>
          <w:ilvl w:val="0"/>
          <w:numId w:val="0"/>
        </w:numPr>
        <w:tabs>
          <w:tab w:val="left" w:pos="9923"/>
        </w:tabs>
        <w:ind w:left="851" w:right="282"/>
      </w:pPr>
      <w:r w:rsidRPr="0039736C">
        <w:t>Аппаратные требования: Минимальные требования к процессору и оперативной памяти, необходимые для плавной работы графического интерфейса и обработки изображений (рекомендуется не менее 4 ГБ ОЗУ и 1 ГГц процессор).</w:t>
      </w:r>
    </w:p>
    <w:p w14:paraId="12D70B33" w14:textId="60162376" w:rsidR="0039736C" w:rsidRDefault="0039736C" w:rsidP="007576FF">
      <w:pPr>
        <w:pStyle w:val="a0"/>
        <w:numPr>
          <w:ilvl w:val="0"/>
          <w:numId w:val="0"/>
        </w:numPr>
        <w:tabs>
          <w:tab w:val="left" w:pos="9923"/>
        </w:tabs>
        <w:ind w:left="851" w:right="282"/>
      </w:pPr>
      <w:r w:rsidRPr="0039736C">
        <w:t>Сетевые требования: Не требуется постоянное подключение к интернету</w:t>
      </w:r>
      <w:r>
        <w:t>.</w:t>
      </w:r>
    </w:p>
    <w:p w14:paraId="4D872A3D" w14:textId="060110B8" w:rsidR="00631CE9" w:rsidRDefault="00631CE9" w:rsidP="007576FF">
      <w:pPr>
        <w:tabs>
          <w:tab w:val="left" w:pos="9923"/>
        </w:tabs>
        <w:spacing w:before="0" w:after="200" w:line="276" w:lineRule="auto"/>
        <w:ind w:right="282" w:firstLine="0"/>
        <w:contextualSpacing w:val="0"/>
        <w:jc w:val="left"/>
      </w:pPr>
      <w:r>
        <w:br w:type="page"/>
      </w:r>
    </w:p>
    <w:p w14:paraId="626DDD57" w14:textId="1EE4AD49" w:rsidR="00631CE9" w:rsidRDefault="00631CE9" w:rsidP="002F3A52">
      <w:pPr>
        <w:pStyle w:val="1"/>
        <w:numPr>
          <w:ilvl w:val="0"/>
          <w:numId w:val="8"/>
        </w:numPr>
        <w:tabs>
          <w:tab w:val="left" w:pos="9923"/>
        </w:tabs>
        <w:ind w:right="282"/>
      </w:pPr>
      <w:bookmarkStart w:id="6" w:name="_Toc179146733"/>
      <w:r>
        <w:lastRenderedPageBreak/>
        <w:t>Требования к системе</w:t>
      </w:r>
      <w:bookmarkEnd w:id="6"/>
    </w:p>
    <w:p w14:paraId="2BD1348A" w14:textId="1120A6BC" w:rsidR="00631CE9" w:rsidRDefault="00631CE9" w:rsidP="002F3A52">
      <w:pPr>
        <w:pStyle w:val="2"/>
        <w:numPr>
          <w:ilvl w:val="1"/>
          <w:numId w:val="8"/>
        </w:numPr>
        <w:tabs>
          <w:tab w:val="left" w:pos="9923"/>
        </w:tabs>
        <w:ind w:right="282"/>
      </w:pPr>
      <w:bookmarkStart w:id="7" w:name="_Toc179146734"/>
      <w:r>
        <w:t>Требование к системе</w:t>
      </w:r>
      <w:bookmarkEnd w:id="7"/>
      <w:r>
        <w:t xml:space="preserve"> в целом</w:t>
      </w:r>
    </w:p>
    <w:p w14:paraId="13D9551F" w14:textId="77777777" w:rsidR="00631CE9" w:rsidRDefault="00631CE9" w:rsidP="007576FF">
      <w:pPr>
        <w:tabs>
          <w:tab w:val="left" w:pos="9923"/>
        </w:tabs>
        <w:ind w:right="282"/>
      </w:pPr>
      <w:r>
        <w:t>В требование системы входит:</w:t>
      </w:r>
    </w:p>
    <w:p w14:paraId="13A34894" w14:textId="77777777" w:rsidR="00631CE9" w:rsidRDefault="00631CE9" w:rsidP="007576FF">
      <w:pPr>
        <w:pStyle w:val="a0"/>
        <w:tabs>
          <w:tab w:val="left" w:pos="9923"/>
        </w:tabs>
        <w:ind w:left="645" w:right="282" w:hanging="360"/>
      </w:pPr>
      <w:r>
        <w:t>требования к структуре и функционированию системы;</w:t>
      </w:r>
    </w:p>
    <w:p w14:paraId="7A23FFB9" w14:textId="77777777" w:rsidR="00631CE9" w:rsidRDefault="00631CE9" w:rsidP="007576FF">
      <w:pPr>
        <w:pStyle w:val="a0"/>
        <w:tabs>
          <w:tab w:val="left" w:pos="9923"/>
        </w:tabs>
        <w:ind w:left="645" w:right="282" w:hanging="360"/>
      </w:pPr>
      <w:r>
        <w:t>показатели назначения;</w:t>
      </w:r>
    </w:p>
    <w:p w14:paraId="5216519E" w14:textId="77777777" w:rsidR="00631CE9" w:rsidRDefault="00631CE9" w:rsidP="007576FF">
      <w:pPr>
        <w:pStyle w:val="a0"/>
        <w:tabs>
          <w:tab w:val="left" w:pos="9923"/>
        </w:tabs>
        <w:ind w:left="645" w:right="282" w:hanging="360"/>
      </w:pPr>
      <w:r>
        <w:t>требования к надежности;</w:t>
      </w:r>
    </w:p>
    <w:p w14:paraId="3D460C84" w14:textId="77777777" w:rsidR="00631CE9" w:rsidRDefault="00631CE9" w:rsidP="007576FF">
      <w:pPr>
        <w:pStyle w:val="a0"/>
        <w:tabs>
          <w:tab w:val="left" w:pos="9923"/>
        </w:tabs>
        <w:ind w:left="645" w:right="282" w:hanging="360"/>
      </w:pPr>
      <w:r>
        <w:t>требования безопасности;</w:t>
      </w:r>
    </w:p>
    <w:p w14:paraId="435AEFEE" w14:textId="77777777" w:rsidR="00631CE9" w:rsidRDefault="00631CE9" w:rsidP="007576FF">
      <w:pPr>
        <w:pStyle w:val="a0"/>
        <w:tabs>
          <w:tab w:val="left" w:pos="9923"/>
        </w:tabs>
        <w:ind w:left="645" w:right="282" w:hanging="360"/>
      </w:pPr>
      <w:r>
        <w:t>требования к патентной чистоте;</w:t>
      </w:r>
    </w:p>
    <w:p w14:paraId="09A2DF00" w14:textId="77777777" w:rsidR="00631CE9" w:rsidRDefault="00631CE9" w:rsidP="007576FF">
      <w:pPr>
        <w:tabs>
          <w:tab w:val="left" w:pos="9923"/>
        </w:tabs>
        <w:ind w:right="282"/>
      </w:pPr>
    </w:p>
    <w:p w14:paraId="4F710B9B" w14:textId="5B1845EF" w:rsidR="00A447F2" w:rsidRPr="007576FF" w:rsidRDefault="00A447F2" w:rsidP="007576FF">
      <w:pPr>
        <w:pStyle w:val="3"/>
        <w:numPr>
          <w:ilvl w:val="0"/>
          <w:numId w:val="0"/>
        </w:numPr>
        <w:shd w:val="clear" w:color="auto" w:fill="FFFFFF"/>
        <w:tabs>
          <w:tab w:val="left" w:pos="9923"/>
        </w:tabs>
        <w:spacing w:before="0" w:line="450" w:lineRule="atLeast"/>
        <w:ind w:left="851" w:right="282"/>
        <w:rPr>
          <w:bCs w:val="0"/>
          <w:color w:val="000000" w:themeColor="text1"/>
        </w:rPr>
      </w:pPr>
      <w:r>
        <w:rPr>
          <w:bCs w:val="0"/>
          <w:color w:val="000000" w:themeColor="text1"/>
        </w:rPr>
        <w:t xml:space="preserve">4.1.1 </w:t>
      </w:r>
      <w:r w:rsidRPr="00A447F2">
        <w:rPr>
          <w:bCs w:val="0"/>
          <w:color w:val="000000" w:themeColor="text1"/>
        </w:rPr>
        <w:t>Требования к структуре и функционированию системы</w:t>
      </w:r>
    </w:p>
    <w:p w14:paraId="422A3E03" w14:textId="48C52D8B" w:rsidR="00A447F2" w:rsidRDefault="00A447F2" w:rsidP="007576FF">
      <w:pPr>
        <w:tabs>
          <w:tab w:val="left" w:pos="9923"/>
        </w:tabs>
        <w:ind w:right="282"/>
      </w:pPr>
      <w:r>
        <w:t>В требования к структуре и функционированию системы входит:</w:t>
      </w:r>
    </w:p>
    <w:p w14:paraId="6999CF68" w14:textId="77777777" w:rsidR="00A447F2" w:rsidRDefault="00A447F2" w:rsidP="007576FF">
      <w:pPr>
        <w:pStyle w:val="a0"/>
        <w:tabs>
          <w:tab w:val="left" w:pos="9923"/>
        </w:tabs>
        <w:ind w:left="645" w:right="282" w:hanging="360"/>
      </w:pPr>
      <w:r>
        <w:t>перечень подсистем, их назначения и основные характеристики;</w:t>
      </w:r>
    </w:p>
    <w:p w14:paraId="4CB6AC36" w14:textId="77777777" w:rsidR="00A447F2" w:rsidRDefault="00A447F2" w:rsidP="007576FF">
      <w:pPr>
        <w:pStyle w:val="a0"/>
        <w:tabs>
          <w:tab w:val="left" w:pos="9923"/>
        </w:tabs>
        <w:ind w:left="645" w:right="282" w:hanging="360"/>
      </w:pPr>
      <w:r>
        <w:t>требование к способам и средствам связи для информационного обмена между компонентами системы;</w:t>
      </w:r>
    </w:p>
    <w:p w14:paraId="16F96EE2" w14:textId="77777777" w:rsidR="00A447F2" w:rsidRDefault="00A447F2" w:rsidP="007576FF">
      <w:pPr>
        <w:pStyle w:val="a0"/>
        <w:tabs>
          <w:tab w:val="left" w:pos="9923"/>
        </w:tabs>
        <w:ind w:left="645" w:right="282" w:hanging="360"/>
      </w:pPr>
      <w:r>
        <w:t>требования к характеристикам взаимосвязей создаваемой системы со смежными;</w:t>
      </w:r>
    </w:p>
    <w:p w14:paraId="7A1F90B7" w14:textId="77777777" w:rsidR="00A447F2" w:rsidRDefault="00A447F2" w:rsidP="007576FF">
      <w:pPr>
        <w:pStyle w:val="a0"/>
        <w:tabs>
          <w:tab w:val="left" w:pos="9923"/>
        </w:tabs>
        <w:ind w:left="645" w:right="282" w:hanging="360"/>
      </w:pPr>
      <w:r>
        <w:t>требования к режимам функционирования системы;</w:t>
      </w:r>
    </w:p>
    <w:p w14:paraId="531F4E0D" w14:textId="764AD82E" w:rsidR="00030485" w:rsidRDefault="00030485" w:rsidP="00030485">
      <w:pPr>
        <w:pStyle w:val="a0"/>
        <w:tabs>
          <w:tab w:val="left" w:pos="9923"/>
        </w:tabs>
        <w:ind w:left="645" w:right="282" w:hanging="360"/>
      </w:pPr>
      <w:r>
        <w:t>перспективы развития, модернизации системы.</w:t>
      </w:r>
    </w:p>
    <w:p w14:paraId="6663C4E3" w14:textId="1030148D" w:rsidR="00A447F2" w:rsidRDefault="00A447F2" w:rsidP="007576FF">
      <w:pPr>
        <w:pStyle w:val="a0"/>
        <w:tabs>
          <w:tab w:val="left" w:pos="9923"/>
        </w:tabs>
        <w:ind w:left="645" w:right="282" w:hanging="360"/>
      </w:pPr>
      <w:r>
        <w:t>требования к надежности;</w:t>
      </w:r>
    </w:p>
    <w:p w14:paraId="1F9123A4" w14:textId="470B7996" w:rsidR="00A447F2" w:rsidRDefault="00A447F2" w:rsidP="007576FF">
      <w:pPr>
        <w:pStyle w:val="a0"/>
        <w:tabs>
          <w:tab w:val="left" w:pos="9923"/>
        </w:tabs>
        <w:ind w:left="645" w:right="282" w:hanging="360"/>
      </w:pPr>
      <w:r>
        <w:t>требования безопасности;</w:t>
      </w:r>
    </w:p>
    <w:p w14:paraId="300FE83C" w14:textId="7C8E4680" w:rsidR="00030485" w:rsidRDefault="00030485" w:rsidP="00247D69">
      <w:pPr>
        <w:pStyle w:val="a0"/>
        <w:tabs>
          <w:tab w:val="left" w:pos="9923"/>
        </w:tabs>
        <w:ind w:left="645" w:right="282" w:hanging="360"/>
      </w:pPr>
      <w:r>
        <w:t>требования по диагностики системы;</w:t>
      </w:r>
    </w:p>
    <w:p w14:paraId="1E4442D1" w14:textId="77777777" w:rsidR="00A447F2" w:rsidRDefault="00A447F2" w:rsidP="007576FF">
      <w:pPr>
        <w:pStyle w:val="a0"/>
        <w:numPr>
          <w:ilvl w:val="0"/>
          <w:numId w:val="0"/>
        </w:numPr>
        <w:tabs>
          <w:tab w:val="left" w:pos="9923"/>
        </w:tabs>
        <w:ind w:left="645" w:right="282"/>
      </w:pPr>
    </w:p>
    <w:p w14:paraId="6646D7BD" w14:textId="77777777" w:rsidR="00A447F2" w:rsidRDefault="00A447F2" w:rsidP="007576FF">
      <w:pPr>
        <w:pStyle w:val="3"/>
        <w:numPr>
          <w:ilvl w:val="0"/>
          <w:numId w:val="0"/>
        </w:numPr>
        <w:shd w:val="clear" w:color="auto" w:fill="FFFFFF"/>
        <w:tabs>
          <w:tab w:val="left" w:pos="9923"/>
        </w:tabs>
        <w:spacing w:before="0" w:line="450" w:lineRule="atLeast"/>
        <w:ind w:left="851" w:right="282"/>
        <w:rPr>
          <w:bCs w:val="0"/>
          <w:color w:val="000000" w:themeColor="text1"/>
        </w:rPr>
      </w:pPr>
      <w:r>
        <w:t xml:space="preserve">4.1.1.1 </w:t>
      </w:r>
      <w:r w:rsidRPr="00A447F2">
        <w:rPr>
          <w:bCs w:val="0"/>
          <w:color w:val="000000" w:themeColor="text1"/>
        </w:rPr>
        <w:t>Перечень подсистем, их назначение и основные характеристики</w:t>
      </w:r>
    </w:p>
    <w:p w14:paraId="401522AF" w14:textId="10B08527" w:rsidR="00A447F2" w:rsidRDefault="00A447F2" w:rsidP="007576FF">
      <w:pPr>
        <w:tabs>
          <w:tab w:val="left" w:pos="9923"/>
        </w:tabs>
        <w:ind w:right="282"/>
      </w:pPr>
      <w:r w:rsidRPr="00A447F2">
        <w:t xml:space="preserve">В состав приложения </w:t>
      </w:r>
      <w:r>
        <w:t>«</w:t>
      </w:r>
      <w:r w:rsidR="00170A03">
        <w:t>Собери паззл</w:t>
      </w:r>
      <w:r>
        <w:t>»</w:t>
      </w:r>
      <w:r w:rsidRPr="00A447F2">
        <w:t xml:space="preserve"> должны входить следующие подсистемы:</w:t>
      </w:r>
    </w:p>
    <w:p w14:paraId="1AD40311" w14:textId="378E56B7" w:rsidR="00A447F2" w:rsidRDefault="00A447F2" w:rsidP="00170A03">
      <w:pPr>
        <w:pStyle w:val="a0"/>
        <w:numPr>
          <w:ilvl w:val="0"/>
          <w:numId w:val="19"/>
        </w:numPr>
        <w:tabs>
          <w:tab w:val="left" w:pos="9923"/>
        </w:tabs>
        <w:ind w:right="282"/>
      </w:pPr>
      <w:r w:rsidRPr="00A447F2">
        <w:t>Подсистема загрузки изображений</w:t>
      </w:r>
    </w:p>
    <w:p w14:paraId="081E662E" w14:textId="7A7714A2" w:rsidR="00A447F2" w:rsidRPr="00170A03" w:rsidRDefault="005E411A" w:rsidP="007576FF">
      <w:pPr>
        <w:tabs>
          <w:tab w:val="left" w:pos="9923"/>
        </w:tabs>
        <w:ind w:right="282"/>
      </w:pPr>
      <w:r w:rsidRPr="00170A03">
        <w:t>О</w:t>
      </w:r>
      <w:r w:rsidR="00A447F2" w:rsidRPr="00170A03">
        <w:t>бработк</w:t>
      </w:r>
      <w:r w:rsidRPr="00170A03">
        <w:t>а</w:t>
      </w:r>
      <w:r w:rsidR="00A447F2" w:rsidRPr="00170A03">
        <w:t xml:space="preserve"> и загрузки изображений из файловой системы пользователя.</w:t>
      </w:r>
    </w:p>
    <w:p w14:paraId="42678E35" w14:textId="77777777" w:rsidR="00A447F2" w:rsidRPr="00170A03" w:rsidRDefault="00A447F2" w:rsidP="007576FF">
      <w:pPr>
        <w:tabs>
          <w:tab w:val="left" w:pos="9923"/>
        </w:tabs>
        <w:ind w:right="282"/>
      </w:pPr>
      <w:r w:rsidRPr="00170A03">
        <w:t>Основные характеристики:</w:t>
      </w:r>
    </w:p>
    <w:p w14:paraId="44B25F1A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Поддержка форматов PNG, JPG, JPEG, BMP.</w:t>
      </w:r>
    </w:p>
    <w:p w14:paraId="6CBF8750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Проверка корректности загружаемого файла и размерности изображения.</w:t>
      </w:r>
    </w:p>
    <w:p w14:paraId="26529DAA" w14:textId="455F91CC" w:rsidR="005E411A" w:rsidRPr="00170A03" w:rsidRDefault="00A447F2" w:rsidP="007576FF">
      <w:pPr>
        <w:tabs>
          <w:tab w:val="left" w:pos="9923"/>
        </w:tabs>
        <w:ind w:right="282"/>
      </w:pPr>
      <w:r w:rsidRPr="00170A03">
        <w:t>Масштабирование загруженного изображения для подгонки под размер паз</w:t>
      </w:r>
      <w:r w:rsidR="005E411A" w:rsidRPr="00170A03">
        <w:t>з</w:t>
      </w:r>
      <w:r w:rsidRPr="00170A03">
        <w:t>ла.</w:t>
      </w:r>
    </w:p>
    <w:p w14:paraId="5114944B" w14:textId="3DB42287" w:rsidR="005E411A" w:rsidRPr="00170A03" w:rsidRDefault="00A447F2" w:rsidP="00170A03">
      <w:pPr>
        <w:pStyle w:val="a0"/>
        <w:numPr>
          <w:ilvl w:val="0"/>
          <w:numId w:val="19"/>
        </w:numPr>
        <w:tabs>
          <w:tab w:val="left" w:pos="9923"/>
        </w:tabs>
        <w:ind w:right="282"/>
      </w:pPr>
      <w:r w:rsidRPr="00170A03">
        <w:t>Подсистема разбиения изображения</w:t>
      </w:r>
      <w:r w:rsidR="005E411A" w:rsidRPr="00170A03">
        <w:t xml:space="preserve"> </w:t>
      </w:r>
    </w:p>
    <w:p w14:paraId="21B82AE6" w14:textId="77777777" w:rsidR="005E411A" w:rsidRPr="00170A03" w:rsidRDefault="00A447F2" w:rsidP="007576FF">
      <w:pPr>
        <w:tabs>
          <w:tab w:val="left" w:pos="9923"/>
        </w:tabs>
        <w:ind w:left="851" w:right="282" w:firstLine="0"/>
      </w:pPr>
      <w:r w:rsidRPr="00170A03">
        <w:lastRenderedPageBreak/>
        <w:t>Отвечает за разбивку загруженного изображения на отдельные кусочки в установленном количестве строк и столбцов.</w:t>
      </w:r>
    </w:p>
    <w:p w14:paraId="4D0655EA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Основные характеристики:</w:t>
      </w:r>
      <w:r w:rsidR="005E411A" w:rsidRPr="00170A03">
        <w:t xml:space="preserve"> </w:t>
      </w:r>
    </w:p>
    <w:p w14:paraId="474C15E0" w14:textId="6445944A" w:rsidR="005E411A" w:rsidRPr="00170A03" w:rsidRDefault="00A447F2" w:rsidP="007576FF">
      <w:pPr>
        <w:tabs>
          <w:tab w:val="left" w:pos="9923"/>
        </w:tabs>
        <w:ind w:right="282"/>
      </w:pPr>
      <w:r w:rsidRPr="00170A03">
        <w:t>Конфигурация количества строк и столбцов</w:t>
      </w:r>
    </w:p>
    <w:p w14:paraId="2A4772CA" w14:textId="4CF0040C" w:rsidR="005E411A" w:rsidRPr="00170A03" w:rsidRDefault="00A447F2" w:rsidP="007576FF">
      <w:pPr>
        <w:tabs>
          <w:tab w:val="left" w:pos="9923"/>
        </w:tabs>
        <w:ind w:right="282"/>
      </w:pPr>
      <w:r w:rsidRPr="00170A03">
        <w:t>Генерация и хранение координат для каждого кусочка.</w:t>
      </w:r>
    </w:p>
    <w:p w14:paraId="5E125318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Сохранение оригинальных размеров кусочков для дальнейшего использования.</w:t>
      </w:r>
    </w:p>
    <w:p w14:paraId="0F8203AF" w14:textId="4D81D760" w:rsidR="005E411A" w:rsidRPr="00170A03" w:rsidRDefault="00A447F2" w:rsidP="00170A03">
      <w:pPr>
        <w:pStyle w:val="a0"/>
        <w:numPr>
          <w:ilvl w:val="0"/>
          <w:numId w:val="19"/>
        </w:numPr>
        <w:tabs>
          <w:tab w:val="left" w:pos="9923"/>
        </w:tabs>
        <w:ind w:right="282"/>
      </w:pPr>
      <w:r w:rsidRPr="00170A03">
        <w:t>Подсистема управления игровым процессом</w:t>
      </w:r>
    </w:p>
    <w:p w14:paraId="5C66C3B7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Управляет перетаскиванием кусочков, их размещением и проверкой на корректность.</w:t>
      </w:r>
    </w:p>
    <w:p w14:paraId="6DB09D6B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Основные характеристики:</w:t>
      </w:r>
      <w:r w:rsidR="005E411A" w:rsidRPr="00170A03">
        <w:t xml:space="preserve"> </w:t>
      </w:r>
    </w:p>
    <w:p w14:paraId="697AE0C0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Обработка событий мыши для перетаскивания и размещения кусочков.</w:t>
      </w:r>
    </w:p>
    <w:p w14:paraId="51AD1EE5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Проверка правильности местоположения кусочков и обновление счетчика собранных.</w:t>
      </w:r>
    </w:p>
    <w:p w14:paraId="4EBC0508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Сигнализация о завершении игры и отображение сообщения о победе.</w:t>
      </w:r>
    </w:p>
    <w:p w14:paraId="05AB72EB" w14:textId="08BD1AFA" w:rsidR="005E411A" w:rsidRPr="00170A03" w:rsidRDefault="00A447F2" w:rsidP="00170A03">
      <w:pPr>
        <w:pStyle w:val="a0"/>
        <w:numPr>
          <w:ilvl w:val="0"/>
          <w:numId w:val="19"/>
        </w:numPr>
        <w:tabs>
          <w:tab w:val="left" w:pos="9923"/>
        </w:tabs>
        <w:ind w:right="282"/>
      </w:pPr>
      <w:r w:rsidRPr="00170A03">
        <w:t>Подсистема визуализации</w:t>
      </w:r>
    </w:p>
    <w:p w14:paraId="6C6B0CFF" w14:textId="73E833E9" w:rsidR="005E411A" w:rsidRPr="00170A03" w:rsidRDefault="005E411A" w:rsidP="007576FF">
      <w:pPr>
        <w:tabs>
          <w:tab w:val="left" w:pos="9923"/>
        </w:tabs>
        <w:ind w:left="851" w:right="282" w:firstLine="0"/>
      </w:pPr>
      <w:r w:rsidRPr="00170A03">
        <w:t>Отвечает</w:t>
      </w:r>
      <w:r w:rsidR="00A447F2" w:rsidRPr="00170A03">
        <w:t xml:space="preserve"> за отображение игры, включая главный экран, области паз</w:t>
      </w:r>
      <w:r w:rsidRPr="00170A03">
        <w:t>з</w:t>
      </w:r>
      <w:r w:rsidR="00A447F2" w:rsidRPr="00170A03">
        <w:t>ла и список кусочков.</w:t>
      </w:r>
    </w:p>
    <w:p w14:paraId="31C57E83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Основные характеристики:</w:t>
      </w:r>
    </w:p>
    <w:p w14:paraId="2BB510F9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Рендеринг загруженного изображения и его кусочков на экране.</w:t>
      </w:r>
    </w:p>
    <w:p w14:paraId="583A2450" w14:textId="77777777" w:rsidR="005E411A" w:rsidRPr="00170A03" w:rsidRDefault="00A447F2" w:rsidP="007576FF">
      <w:pPr>
        <w:tabs>
          <w:tab w:val="left" w:pos="9923"/>
        </w:tabs>
        <w:ind w:left="851" w:right="282" w:firstLine="0"/>
      </w:pPr>
      <w:r w:rsidRPr="00170A03">
        <w:t>Обеспечение визуальных подсказок (например, выделение допустимой области для размещения).</w:t>
      </w:r>
    </w:p>
    <w:p w14:paraId="34276F94" w14:textId="77777777" w:rsidR="005E411A" w:rsidRPr="00170A03" w:rsidRDefault="00A447F2" w:rsidP="007576FF">
      <w:pPr>
        <w:tabs>
          <w:tab w:val="left" w:pos="9923"/>
        </w:tabs>
        <w:ind w:left="851" w:right="282" w:firstLine="0"/>
      </w:pPr>
      <w:r w:rsidRPr="00170A03">
        <w:t>Обновление интерфейса в ответ на взаимодействие пользователя с игровыми компонентами.</w:t>
      </w:r>
    </w:p>
    <w:p w14:paraId="5DF34855" w14:textId="0E462ADA" w:rsidR="005E411A" w:rsidRPr="00170A03" w:rsidRDefault="00A447F2" w:rsidP="00170A03">
      <w:pPr>
        <w:pStyle w:val="a0"/>
        <w:numPr>
          <w:ilvl w:val="0"/>
          <w:numId w:val="19"/>
        </w:numPr>
        <w:tabs>
          <w:tab w:val="left" w:pos="9923"/>
        </w:tabs>
        <w:ind w:right="282"/>
      </w:pPr>
      <w:r w:rsidRPr="00170A03">
        <w:t>Подсистема уведомлений</w:t>
      </w:r>
    </w:p>
    <w:p w14:paraId="5BD66221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Обеспечивает обратную связь с пользователем о ходе игры и результатах.</w:t>
      </w:r>
    </w:p>
    <w:p w14:paraId="17D94081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>Основные характеристики:</w:t>
      </w:r>
    </w:p>
    <w:p w14:paraId="7C5D9F7E" w14:textId="77777777" w:rsidR="005E411A" w:rsidRPr="00170A03" w:rsidRDefault="00A447F2" w:rsidP="007576FF">
      <w:pPr>
        <w:tabs>
          <w:tab w:val="left" w:pos="9923"/>
        </w:tabs>
        <w:ind w:right="282"/>
      </w:pPr>
      <w:r w:rsidRPr="00170A03">
        <w:t xml:space="preserve">Отображение уведомлений о начале новой игры, завершении </w:t>
      </w:r>
      <w:proofErr w:type="spellStart"/>
      <w:r w:rsidRPr="00170A03">
        <w:t>пазла</w:t>
      </w:r>
      <w:proofErr w:type="spellEnd"/>
      <w:r w:rsidRPr="00170A03">
        <w:t xml:space="preserve"> и других событиях.</w:t>
      </w:r>
    </w:p>
    <w:p w14:paraId="71EB1412" w14:textId="463865A5" w:rsidR="005E411A" w:rsidRPr="00170A03" w:rsidRDefault="00A447F2" w:rsidP="00170A03">
      <w:pPr>
        <w:tabs>
          <w:tab w:val="left" w:pos="9923"/>
        </w:tabs>
        <w:ind w:right="282"/>
        <w:rPr>
          <w:highlight w:val="yellow"/>
        </w:rPr>
      </w:pPr>
      <w:r w:rsidRPr="00170A03">
        <w:t>Использование стандартных диалоговых окон для взаимодействия с пользователем</w:t>
      </w:r>
      <w:r w:rsidR="005E411A" w:rsidRPr="00170A03">
        <w:t>.</w:t>
      </w:r>
      <w:r w:rsidR="005E411A">
        <w:br w:type="page"/>
      </w:r>
    </w:p>
    <w:p w14:paraId="132EDC78" w14:textId="77777777" w:rsidR="005E411A" w:rsidRDefault="005E411A" w:rsidP="007576FF">
      <w:pPr>
        <w:pStyle w:val="4"/>
        <w:numPr>
          <w:ilvl w:val="0"/>
          <w:numId w:val="0"/>
        </w:numPr>
        <w:tabs>
          <w:tab w:val="left" w:pos="9923"/>
        </w:tabs>
        <w:ind w:left="851" w:right="282"/>
      </w:pPr>
      <w:r>
        <w:lastRenderedPageBreak/>
        <w:t>4.1.1.2 Требование к способам и средствам связи для информационного обмена между компонентами системы</w:t>
      </w:r>
    </w:p>
    <w:p w14:paraId="4A2A67D3" w14:textId="576B8BF6" w:rsidR="00BF4B29" w:rsidRPr="00BF4B29" w:rsidRDefault="00BF4B29" w:rsidP="007576FF">
      <w:pPr>
        <w:tabs>
          <w:tab w:val="left" w:pos="9923"/>
        </w:tabs>
        <w:ind w:right="282"/>
        <w:rPr>
          <w:rFonts w:eastAsia="Times New Roman"/>
        </w:rPr>
      </w:pPr>
      <w:r>
        <w:t>Для обеспечения информационного обмена между компонентами игры «</w:t>
      </w:r>
      <w:r w:rsidRPr="00A447F2">
        <w:t>Па</w:t>
      </w:r>
      <w:r>
        <w:t>з</w:t>
      </w:r>
      <w:r w:rsidRPr="00A447F2">
        <w:t>зл: Собери изображение</w:t>
      </w:r>
      <w:r>
        <w:t>»</w:t>
      </w:r>
      <w:r w:rsidRPr="00A447F2">
        <w:t xml:space="preserve"> </w:t>
      </w:r>
      <w:r>
        <w:t>необходимо использовать следующие способы и средства связи:</w:t>
      </w:r>
    </w:p>
    <w:p w14:paraId="088BC225" w14:textId="77777777" w:rsidR="00BF4B29" w:rsidRDefault="00BF4B29" w:rsidP="007576FF">
      <w:pPr>
        <w:tabs>
          <w:tab w:val="left" w:pos="9923"/>
        </w:tabs>
        <w:ind w:right="282"/>
      </w:pPr>
      <w:r>
        <w:t>Внутренний обмен данными между подсистемами:</w:t>
      </w:r>
    </w:p>
    <w:p w14:paraId="66245D6E" w14:textId="450153AA" w:rsidR="00EE3F43" w:rsidRDefault="00BF4B29" w:rsidP="007576FF">
      <w:pPr>
        <w:tabs>
          <w:tab w:val="left" w:pos="9923"/>
        </w:tabs>
        <w:ind w:right="282"/>
      </w:pPr>
      <w:r w:rsidRPr="002023AB">
        <w:t>Для передачи данных между различными компонентами интерфейса использ</w:t>
      </w:r>
      <w:r w:rsidR="00EE3F43" w:rsidRPr="002023AB">
        <w:t xml:space="preserve">уется </w:t>
      </w:r>
      <w:r w:rsidRPr="002023AB">
        <w:t xml:space="preserve">механизм сигналов и слотов, предоставляемый библиотекой PyQt5. Например, </w:t>
      </w:r>
      <w:r w:rsidR="00EE3F43" w:rsidRPr="002023AB">
        <w:t xml:space="preserve">когда пользователь перемещает кусок паззла, сигнал отправляется, чтобы зафиксировать его новое положение в данных игры и обновить подсчет собранных кусочков, а также </w:t>
      </w:r>
      <w:r w:rsidRPr="002023AB">
        <w:t>при завершении сборки па</w:t>
      </w:r>
      <w:r w:rsidR="00EE3F43" w:rsidRPr="002023AB">
        <w:t>з</w:t>
      </w:r>
      <w:r w:rsidRPr="002023AB">
        <w:t>зла сигнал о завершении будет отправлен менеджеру игровых данных, что позволит отобразить уведомление для пользователя и предложить начать новую игру.</w:t>
      </w:r>
    </w:p>
    <w:p w14:paraId="3E230A95" w14:textId="234DED6B" w:rsidR="00EE3F43" w:rsidRDefault="00BF4B29" w:rsidP="007576FF">
      <w:pPr>
        <w:tabs>
          <w:tab w:val="left" w:pos="9923"/>
        </w:tabs>
        <w:ind w:right="282"/>
      </w:pPr>
      <w:r w:rsidRPr="00BF4B29">
        <w:t>Локальное хранилище: Временные данные, такие как текущие настройки игры и прогресс, хран</w:t>
      </w:r>
      <w:r w:rsidR="00EE3F43">
        <w:t>ятся</w:t>
      </w:r>
      <w:r w:rsidRPr="00BF4B29">
        <w:t xml:space="preserve"> </w:t>
      </w:r>
      <w:r w:rsidR="00EE3F43">
        <w:t xml:space="preserve"> в памяти программы </w:t>
      </w:r>
      <w:r w:rsidRPr="00BF4B29">
        <w:t xml:space="preserve">для быстрого доступа и обработки. </w:t>
      </w:r>
    </w:p>
    <w:p w14:paraId="7AB644CA" w14:textId="19950169" w:rsidR="00BF4B29" w:rsidRDefault="00BF4B29" w:rsidP="007576FF">
      <w:pPr>
        <w:tabs>
          <w:tab w:val="left" w:pos="9923"/>
        </w:tabs>
        <w:ind w:right="282"/>
      </w:pPr>
      <w:r w:rsidRPr="00BF4B29">
        <w:t xml:space="preserve">Обработка изображений: Передача загружаемых изображений между пользовательским интерфейсом и логикой игры будет осуществлена с использованием класса QPixmap. Это </w:t>
      </w:r>
      <w:r w:rsidR="00EE3F43">
        <w:t>позволяет</w:t>
      </w:r>
      <w:r w:rsidRPr="00BF4B29">
        <w:t xml:space="preserve"> быстро обрабатывать и отображать изображения без дополнительных преобразований.</w:t>
      </w:r>
    </w:p>
    <w:p w14:paraId="7F0BD2F7" w14:textId="77777777" w:rsidR="000D2A80" w:rsidRDefault="000D2A80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  <w:r w:rsidRPr="000D2A80">
        <w:t>В состав передаваемых данных входят:</w:t>
      </w:r>
    </w:p>
    <w:p w14:paraId="7E117477" w14:textId="39D935AF" w:rsidR="00A85592" w:rsidRDefault="000D2A80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  <w:r w:rsidRPr="000D2A80">
        <w:t>Информация о загруженных изображениях:</w:t>
      </w:r>
    </w:p>
    <w:p w14:paraId="76C8B6D1" w14:textId="77777777" w:rsidR="00A85592" w:rsidRDefault="000D2A80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  <w:r w:rsidRPr="000D2A80">
        <w:t>Ссылки на загруженные изображения (или их пути в файловой системе).</w:t>
      </w:r>
    </w:p>
    <w:p w14:paraId="18E5EB82" w14:textId="621A14B8" w:rsidR="00A85592" w:rsidRDefault="000D2A80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  <w:r w:rsidRPr="000D2A80">
        <w:t>Конфигурации паз</w:t>
      </w:r>
      <w:r w:rsidR="00A85592">
        <w:t>з</w:t>
      </w:r>
      <w:r w:rsidRPr="000D2A80">
        <w:t>лов (размер, количество кусочков).</w:t>
      </w:r>
    </w:p>
    <w:p w14:paraId="5F57658A" w14:textId="77777777" w:rsidR="00A85592" w:rsidRDefault="000D2A80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  <w:r w:rsidRPr="000D2A80">
        <w:t>Статистика о состоянии игры:</w:t>
      </w:r>
    </w:p>
    <w:p w14:paraId="4832EBD8" w14:textId="77777777" w:rsidR="00A85592" w:rsidRDefault="000D2A80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  <w:r w:rsidRPr="000D2A80">
        <w:t>Информация о текущем состоянии игры (число собранных кусочков, оставшиеся кусочки).</w:t>
      </w:r>
    </w:p>
    <w:p w14:paraId="0FAC3DFB" w14:textId="0DA153AF" w:rsidR="008613BE" w:rsidRDefault="000D2A80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  <w:r w:rsidRPr="000D2A80">
        <w:t>Уведомления о завершении игры и результатах.</w:t>
      </w:r>
    </w:p>
    <w:p w14:paraId="2E07B0DB" w14:textId="77777777" w:rsidR="007576FF" w:rsidRDefault="007576FF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  <w:r w:rsidRPr="007576FF">
        <w:t>Статистика о состоянии игры:</w:t>
      </w:r>
    </w:p>
    <w:p w14:paraId="1D99B555" w14:textId="77777777" w:rsidR="007576FF" w:rsidRDefault="007576FF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  <w:r w:rsidRPr="007576FF">
        <w:t>Информация о текущем состоянии игры (число собранных кусочков, оставшиеся кусочки).</w:t>
      </w:r>
    </w:p>
    <w:p w14:paraId="7308E4CF" w14:textId="59983440" w:rsidR="007576FF" w:rsidRPr="002023AB" w:rsidRDefault="007576FF" w:rsidP="007576FF">
      <w:pPr>
        <w:pStyle w:val="a0"/>
        <w:numPr>
          <w:ilvl w:val="0"/>
          <w:numId w:val="0"/>
        </w:numPr>
        <w:tabs>
          <w:tab w:val="left" w:pos="9923"/>
        </w:tabs>
        <w:ind w:left="1571" w:right="282"/>
      </w:pPr>
      <w:r w:rsidRPr="007576FF">
        <w:t>Уведомления о завершении игры и результатах</w:t>
      </w:r>
      <w:r w:rsidR="00170A03">
        <w:t>.</w:t>
      </w:r>
    </w:p>
    <w:p w14:paraId="6B79D885" w14:textId="245AD2AB" w:rsidR="007576FF" w:rsidRDefault="007576FF" w:rsidP="002F3A52">
      <w:pPr>
        <w:pStyle w:val="4"/>
        <w:numPr>
          <w:ilvl w:val="3"/>
          <w:numId w:val="13"/>
        </w:numPr>
        <w:tabs>
          <w:tab w:val="left" w:pos="9923"/>
        </w:tabs>
        <w:ind w:right="282"/>
      </w:pPr>
      <w:r w:rsidRPr="00985225">
        <w:t>Требования к характеристикам взаимосвязей создаваемой системы со смежными системами</w:t>
      </w:r>
    </w:p>
    <w:p w14:paraId="3C7466E5" w14:textId="77777777" w:rsidR="007576FF" w:rsidRDefault="007576FF" w:rsidP="007576FF">
      <w:pPr>
        <w:tabs>
          <w:tab w:val="left" w:pos="9923"/>
        </w:tabs>
        <w:ind w:right="282"/>
      </w:pPr>
      <w:r>
        <w:t>Требование не предъявляются.</w:t>
      </w:r>
    </w:p>
    <w:p w14:paraId="589C2D57" w14:textId="1F1ECB7C" w:rsidR="007576FF" w:rsidRDefault="007576FF" w:rsidP="002F3A52">
      <w:pPr>
        <w:pStyle w:val="4"/>
        <w:numPr>
          <w:ilvl w:val="3"/>
          <w:numId w:val="13"/>
        </w:numPr>
        <w:tabs>
          <w:tab w:val="left" w:pos="9923"/>
        </w:tabs>
        <w:ind w:right="282"/>
      </w:pPr>
      <w:r w:rsidRPr="00985225">
        <w:lastRenderedPageBreak/>
        <w:t>Требования к режимам функционирования системы</w:t>
      </w:r>
    </w:p>
    <w:p w14:paraId="7A844DC0" w14:textId="77777777" w:rsidR="007576FF" w:rsidRDefault="007576FF" w:rsidP="007576FF">
      <w:pPr>
        <w:tabs>
          <w:tab w:val="left" w:pos="9923"/>
        </w:tabs>
        <w:ind w:right="282"/>
      </w:pPr>
      <w:r>
        <w:t>Требование не предъявляются.</w:t>
      </w:r>
    </w:p>
    <w:p w14:paraId="40A7B536" w14:textId="77777777" w:rsidR="007576FF" w:rsidRDefault="007576FF" w:rsidP="002F3A52">
      <w:pPr>
        <w:pStyle w:val="4"/>
        <w:numPr>
          <w:ilvl w:val="3"/>
          <w:numId w:val="13"/>
        </w:numPr>
        <w:tabs>
          <w:tab w:val="left" w:pos="9923"/>
        </w:tabs>
        <w:ind w:left="0" w:right="282" w:firstLine="851"/>
      </w:pPr>
      <w:r w:rsidRPr="00985225">
        <w:t>Требования по диагностированию системы</w:t>
      </w:r>
    </w:p>
    <w:p w14:paraId="7CDFB932" w14:textId="77777777" w:rsidR="007576FF" w:rsidRDefault="007576FF" w:rsidP="007576FF">
      <w:pPr>
        <w:tabs>
          <w:tab w:val="left" w:pos="9923"/>
        </w:tabs>
        <w:ind w:right="282"/>
      </w:pPr>
      <w:r>
        <w:t>Требование не предъявляются</w:t>
      </w:r>
    </w:p>
    <w:p w14:paraId="1C43E746" w14:textId="21F1391D" w:rsidR="00183800" w:rsidRDefault="00183800" w:rsidP="00183800">
      <w:pPr>
        <w:ind w:right="282"/>
      </w:pPr>
      <w:r w:rsidRPr="00183800">
        <w:rPr>
          <w:b/>
        </w:rPr>
        <w:t>4.1.1.6</w:t>
      </w:r>
      <w:r>
        <w:t xml:space="preserve">  </w:t>
      </w:r>
      <w:r w:rsidRPr="00183800">
        <w:rPr>
          <w:b/>
          <w:bCs/>
          <w:color w:val="000000"/>
        </w:rPr>
        <w:t>Перспективы развития, модернизации системы</w:t>
      </w:r>
    </w:p>
    <w:p w14:paraId="3E60B490" w14:textId="42F89AE2" w:rsidR="007576FF" w:rsidRDefault="00183800" w:rsidP="00183800">
      <w:pPr>
        <w:ind w:right="282"/>
      </w:pPr>
      <w:r>
        <w:t>Приложение «</w:t>
      </w:r>
      <w:r w:rsidRPr="00A447F2">
        <w:t>Па</w:t>
      </w:r>
      <w:r>
        <w:t>з</w:t>
      </w:r>
      <w:r w:rsidRPr="00A447F2">
        <w:t>зл: Собери изображение</w:t>
      </w:r>
      <w:r>
        <w:t>» должно быть спроектировано и разработано с учетом возможности дальнейшего развития и модернизации, включая:</w:t>
      </w:r>
    </w:p>
    <w:p w14:paraId="3821A26F" w14:textId="44C22D13" w:rsidR="00183800" w:rsidRDefault="00183800" w:rsidP="002F3A52">
      <w:pPr>
        <w:pStyle w:val="a0"/>
        <w:numPr>
          <w:ilvl w:val="0"/>
          <w:numId w:val="14"/>
        </w:numPr>
        <w:ind w:right="282"/>
      </w:pPr>
      <w:r w:rsidRPr="00183800">
        <w:t>Разработка дополнительных режимов игры, таких как многопо</w:t>
      </w:r>
      <w:r>
        <w:t>льзовательские режимы (онлайн);</w:t>
      </w:r>
    </w:p>
    <w:p w14:paraId="565AAB5D" w14:textId="6847FEDA" w:rsidR="00183800" w:rsidRDefault="00183800" w:rsidP="002F3A52">
      <w:pPr>
        <w:pStyle w:val="a0"/>
        <w:numPr>
          <w:ilvl w:val="0"/>
          <w:numId w:val="14"/>
        </w:numPr>
        <w:ind w:right="282"/>
      </w:pPr>
      <w:r w:rsidRPr="00183800">
        <w:t xml:space="preserve">создание </w:t>
      </w:r>
      <w:r>
        <w:t>новых форм паззлов;</w:t>
      </w:r>
    </w:p>
    <w:p w14:paraId="2D08DFF1" w14:textId="6272E578" w:rsidR="00183800" w:rsidRDefault="00183800" w:rsidP="002F3A52">
      <w:pPr>
        <w:pStyle w:val="a0"/>
        <w:numPr>
          <w:ilvl w:val="0"/>
          <w:numId w:val="14"/>
        </w:numPr>
        <w:ind w:right="282"/>
      </w:pPr>
      <w:r w:rsidRPr="00183800">
        <w:t>Добавление системы достижений и наград, чтобы мотивировать пользователей к сбору паз</w:t>
      </w:r>
      <w:r>
        <w:t>злов и повышению их уровня;</w:t>
      </w:r>
    </w:p>
    <w:p w14:paraId="6CDA1F16" w14:textId="281E8ADA" w:rsidR="00183800" w:rsidRDefault="00183800" w:rsidP="002F3A52">
      <w:pPr>
        <w:pStyle w:val="a0"/>
        <w:numPr>
          <w:ilvl w:val="0"/>
          <w:numId w:val="14"/>
        </w:numPr>
        <w:ind w:right="282"/>
      </w:pPr>
      <w:r w:rsidRPr="00183800">
        <w:t>Проектирование архитектуры базы данных с учетом возможности хранения и обработки большого количества изобра</w:t>
      </w:r>
      <w:r>
        <w:t>жений и пользовательских данных;</w:t>
      </w:r>
    </w:p>
    <w:p w14:paraId="4DBE86DC" w14:textId="77777777" w:rsidR="00445634" w:rsidRDefault="00445634" w:rsidP="002F3A52">
      <w:pPr>
        <w:pStyle w:val="a0"/>
        <w:numPr>
          <w:ilvl w:val="0"/>
          <w:numId w:val="14"/>
        </w:numPr>
        <w:ind w:right="282"/>
      </w:pPr>
      <w:r w:rsidRPr="00445634">
        <w:t>Адаптация пользовательского интерфейса для оптимального отображения на различных устройствах: ПК, планшетах и мобильных телефонах, чтобы предоставить пользователям удобный доступ к игре независимо от платформы.</w:t>
      </w:r>
    </w:p>
    <w:p w14:paraId="36C18697" w14:textId="253C33A0" w:rsidR="00183800" w:rsidRDefault="00445634" w:rsidP="002F3A52">
      <w:pPr>
        <w:pStyle w:val="a0"/>
        <w:numPr>
          <w:ilvl w:val="0"/>
          <w:numId w:val="14"/>
        </w:numPr>
        <w:ind w:right="282"/>
      </w:pPr>
      <w:r w:rsidRPr="00445634">
        <w:t xml:space="preserve">Обеспечение синхронизации прогресса игры между </w:t>
      </w:r>
      <w:r>
        <w:t>девайсами</w:t>
      </w:r>
      <w:r w:rsidRPr="00445634">
        <w:t>, чтобы пользователи могли продолжать сборку паз</w:t>
      </w:r>
      <w:r>
        <w:t>з</w:t>
      </w:r>
      <w:r w:rsidRPr="00445634">
        <w:t>лов на любом устройстве.</w:t>
      </w:r>
    </w:p>
    <w:p w14:paraId="2570209F" w14:textId="77777777" w:rsidR="00445634" w:rsidRDefault="00445634" w:rsidP="00445634">
      <w:pPr>
        <w:pStyle w:val="a0"/>
        <w:numPr>
          <w:ilvl w:val="0"/>
          <w:numId w:val="0"/>
        </w:numPr>
        <w:ind w:left="1571" w:right="282"/>
      </w:pPr>
    </w:p>
    <w:p w14:paraId="7197EF1D" w14:textId="15384146" w:rsidR="00445634" w:rsidRDefault="00445634" w:rsidP="002F3A52">
      <w:pPr>
        <w:pStyle w:val="3"/>
        <w:numPr>
          <w:ilvl w:val="2"/>
          <w:numId w:val="13"/>
        </w:numPr>
      </w:pPr>
      <w:bookmarkStart w:id="8" w:name="_Toc179146736"/>
      <w:r w:rsidRPr="002376F0">
        <w:t>Показатели назначения</w:t>
      </w:r>
      <w:bookmarkEnd w:id="8"/>
    </w:p>
    <w:p w14:paraId="418F2E71" w14:textId="2C0276A4" w:rsidR="00790C45" w:rsidRPr="00790C45" w:rsidRDefault="00790C45" w:rsidP="00790C45">
      <w:r>
        <w:rPr>
          <w:color w:val="000000"/>
        </w:rPr>
        <w:t>Показатели назначения интеллектуальной игры «Собери изображение»:</w:t>
      </w:r>
    </w:p>
    <w:p w14:paraId="617E15F3" w14:textId="77777777" w:rsidR="00790C45" w:rsidRDefault="00445634" w:rsidP="00445634">
      <w:pPr>
        <w:pStyle w:val="a0"/>
        <w:numPr>
          <w:ilvl w:val="0"/>
          <w:numId w:val="0"/>
        </w:numPr>
        <w:ind w:left="1571" w:right="282"/>
      </w:pPr>
      <w:r w:rsidRPr="00445634">
        <w:t>Доступность:</w:t>
      </w:r>
    </w:p>
    <w:p w14:paraId="2D33CBAF" w14:textId="77777777" w:rsidR="00790C45" w:rsidRDefault="00445634" w:rsidP="00445634">
      <w:pPr>
        <w:pStyle w:val="a0"/>
        <w:numPr>
          <w:ilvl w:val="0"/>
          <w:numId w:val="0"/>
        </w:numPr>
        <w:ind w:left="1571" w:right="282"/>
      </w:pPr>
      <w:r w:rsidRPr="00445634">
        <w:t>Система должна обеспечивать доступность игры 24/7, за исключением запланированных периодов обслуживания или обновления, которые должны заранее анонсироваться.</w:t>
      </w:r>
    </w:p>
    <w:p w14:paraId="6FB93715" w14:textId="77777777" w:rsidR="00790C45" w:rsidRDefault="00445634" w:rsidP="00445634">
      <w:pPr>
        <w:pStyle w:val="a0"/>
        <w:numPr>
          <w:ilvl w:val="0"/>
          <w:numId w:val="0"/>
        </w:numPr>
        <w:ind w:left="1571" w:right="282"/>
      </w:pPr>
      <w:r w:rsidRPr="00445634">
        <w:t>Производительность:</w:t>
      </w:r>
    </w:p>
    <w:p w14:paraId="0DE272C1" w14:textId="77777777" w:rsidR="00790C45" w:rsidRDefault="00445634" w:rsidP="00445634">
      <w:pPr>
        <w:pStyle w:val="a0"/>
        <w:numPr>
          <w:ilvl w:val="0"/>
          <w:numId w:val="0"/>
        </w:numPr>
        <w:ind w:left="1571" w:right="282"/>
      </w:pPr>
      <w:r w:rsidRPr="00445634">
        <w:t>Время загрузки изображения не должно превышать 5 секунд, а время отклика при перетаскивании и размещении паз</w:t>
      </w:r>
      <w:r w:rsidR="00790C45">
        <w:t>з</w:t>
      </w:r>
      <w:r w:rsidRPr="00445634">
        <w:t>лов — не более 200 миллисекунд.</w:t>
      </w:r>
    </w:p>
    <w:p w14:paraId="4902C0D7" w14:textId="77777777" w:rsidR="00790C45" w:rsidRDefault="00445634" w:rsidP="00445634">
      <w:pPr>
        <w:pStyle w:val="a0"/>
        <w:numPr>
          <w:ilvl w:val="0"/>
          <w:numId w:val="0"/>
        </w:numPr>
        <w:ind w:left="1571" w:right="282"/>
      </w:pPr>
      <w:r w:rsidRPr="00445634">
        <w:t>Расширяемость:</w:t>
      </w:r>
    </w:p>
    <w:p w14:paraId="38045169" w14:textId="77777777" w:rsidR="00790C45" w:rsidRDefault="00445634" w:rsidP="00445634">
      <w:pPr>
        <w:pStyle w:val="a0"/>
        <w:numPr>
          <w:ilvl w:val="0"/>
          <w:numId w:val="0"/>
        </w:numPr>
        <w:ind w:left="1571" w:right="282"/>
      </w:pPr>
      <w:r w:rsidRPr="00445634">
        <w:lastRenderedPageBreak/>
        <w:t>Возможность добавления новых этапов игры, увеличения количества доступных изображений, а также внедрения новых режимов  без значительных изменений в текущей архитектуре приложения.</w:t>
      </w:r>
    </w:p>
    <w:p w14:paraId="278B55C6" w14:textId="77777777" w:rsidR="00790C45" w:rsidRDefault="00445634" w:rsidP="00445634">
      <w:pPr>
        <w:pStyle w:val="a0"/>
        <w:numPr>
          <w:ilvl w:val="0"/>
          <w:numId w:val="0"/>
        </w:numPr>
        <w:ind w:left="1571" w:right="282"/>
      </w:pPr>
      <w:r w:rsidRPr="00445634">
        <w:t>Удобство использования:</w:t>
      </w:r>
    </w:p>
    <w:p w14:paraId="41A28255" w14:textId="77777777" w:rsidR="00790C45" w:rsidRDefault="00445634" w:rsidP="00445634">
      <w:pPr>
        <w:pStyle w:val="a0"/>
        <w:numPr>
          <w:ilvl w:val="0"/>
          <w:numId w:val="0"/>
        </w:numPr>
        <w:ind w:left="1571" w:right="282"/>
      </w:pPr>
      <w:r w:rsidRPr="00445634">
        <w:t>Приложение должно иметь интуитивно понятный интерфейс.</w:t>
      </w:r>
    </w:p>
    <w:p w14:paraId="3EA92745" w14:textId="77777777" w:rsidR="00790C45" w:rsidRDefault="00445634" w:rsidP="00445634">
      <w:pPr>
        <w:pStyle w:val="a0"/>
        <w:numPr>
          <w:ilvl w:val="0"/>
          <w:numId w:val="0"/>
        </w:numPr>
        <w:ind w:left="1571" w:right="282"/>
      </w:pPr>
      <w:r w:rsidRPr="00445634">
        <w:t>Совместимость:</w:t>
      </w:r>
    </w:p>
    <w:p w14:paraId="59A03180" w14:textId="1F451BD2" w:rsidR="00445634" w:rsidRDefault="00445634" w:rsidP="00445634">
      <w:pPr>
        <w:pStyle w:val="a0"/>
        <w:numPr>
          <w:ilvl w:val="0"/>
          <w:numId w:val="0"/>
        </w:numPr>
        <w:ind w:left="1571" w:right="282"/>
      </w:pPr>
      <w:r w:rsidRPr="00445634">
        <w:t>Приложение должно корректно работать на всех современных версиях операционных систем Windows</w:t>
      </w:r>
      <w:r w:rsidR="00790C45">
        <w:t>, Linux</w:t>
      </w:r>
      <w:r w:rsidRPr="00445634">
        <w:t xml:space="preserve"> и </w:t>
      </w:r>
      <w:proofErr w:type="spellStart"/>
      <w:r w:rsidRPr="00445634">
        <w:t>macOS</w:t>
      </w:r>
      <w:proofErr w:type="spellEnd"/>
      <w:r w:rsidR="00790C45">
        <w:t>.</w:t>
      </w:r>
    </w:p>
    <w:p w14:paraId="5CD6E709" w14:textId="77777777" w:rsidR="008D6EB8" w:rsidRDefault="008D6EB8" w:rsidP="00445634">
      <w:pPr>
        <w:pStyle w:val="a0"/>
        <w:numPr>
          <w:ilvl w:val="0"/>
          <w:numId w:val="0"/>
        </w:numPr>
        <w:ind w:left="1571" w:right="282"/>
      </w:pPr>
    </w:p>
    <w:p w14:paraId="75113BCD" w14:textId="22F0C373" w:rsidR="008D6EB8" w:rsidRPr="008D6EB8" w:rsidRDefault="008D6EB8" w:rsidP="002F3A52">
      <w:pPr>
        <w:pStyle w:val="a0"/>
        <w:numPr>
          <w:ilvl w:val="2"/>
          <w:numId w:val="13"/>
        </w:numPr>
        <w:ind w:right="282"/>
        <w:rPr>
          <w:b/>
        </w:rPr>
      </w:pPr>
      <w:r w:rsidRPr="008D6EB8">
        <w:rPr>
          <w:b/>
        </w:rPr>
        <w:t>Требования к надежности</w:t>
      </w:r>
    </w:p>
    <w:p w14:paraId="0986CBCE" w14:textId="77777777" w:rsidR="008D6EB8" w:rsidRDefault="008D6EB8" w:rsidP="008D6EB8">
      <w:pPr>
        <w:pStyle w:val="a0"/>
        <w:numPr>
          <w:ilvl w:val="0"/>
          <w:numId w:val="0"/>
        </w:numPr>
        <w:ind w:left="1286" w:right="282"/>
      </w:pPr>
      <w:r w:rsidRPr="008D6EB8">
        <w:t>Программа должна обеспечивать циклы обновления и проверки состояния, чтобы гарантировать:</w:t>
      </w:r>
    </w:p>
    <w:p w14:paraId="00C2C053" w14:textId="043AB392" w:rsidR="008D6EB8" w:rsidRDefault="008D6EB8" w:rsidP="008D6EB8">
      <w:pPr>
        <w:pStyle w:val="a0"/>
        <w:numPr>
          <w:ilvl w:val="0"/>
          <w:numId w:val="0"/>
        </w:numPr>
        <w:ind w:left="1286" w:right="282"/>
      </w:pPr>
      <w:r w:rsidRPr="008D6EB8">
        <w:t>Время безотказной работы: не менее 99% в течение эксплуатации.</w:t>
      </w:r>
    </w:p>
    <w:p w14:paraId="5B078CAD" w14:textId="77777777" w:rsidR="008D6EB8" w:rsidRDefault="008D6EB8" w:rsidP="008D6EB8">
      <w:pPr>
        <w:pStyle w:val="a0"/>
        <w:numPr>
          <w:ilvl w:val="0"/>
          <w:numId w:val="0"/>
        </w:numPr>
        <w:ind w:left="1286" w:right="282"/>
      </w:pPr>
      <w:r w:rsidRPr="008D6EB8">
        <w:t>Максимальное время восстановления: не более 5 минут на случай сбоев и ошибок.</w:t>
      </w:r>
    </w:p>
    <w:p w14:paraId="0BD2D8DD" w14:textId="4BACC23B" w:rsidR="008D6EB8" w:rsidRDefault="008D6EB8" w:rsidP="008D6EB8">
      <w:pPr>
        <w:pStyle w:val="a0"/>
        <w:numPr>
          <w:ilvl w:val="0"/>
          <w:numId w:val="0"/>
        </w:numPr>
        <w:ind w:left="1286" w:right="282"/>
      </w:pPr>
      <w:r w:rsidRPr="008D6EB8">
        <w:t>Частота ошибок: не более 1 ошибки на 1000 запусков приложения при стандартном использовании.</w:t>
      </w:r>
    </w:p>
    <w:p w14:paraId="0288907C" w14:textId="77777777" w:rsidR="00247D69" w:rsidRDefault="00247D69" w:rsidP="00247D69">
      <w:pPr>
        <w:ind w:firstLine="1286"/>
      </w:pPr>
      <w:r w:rsidRPr="00247D69">
        <w:t>Система должна сохранять работоспособность и обеспечивать</w:t>
      </w:r>
      <w:r>
        <w:t xml:space="preserve"> восстановление своих функций при возникновении следующих внештатных ситуаций:</w:t>
      </w:r>
    </w:p>
    <w:p w14:paraId="4C1BA735" w14:textId="77777777" w:rsidR="00247D69" w:rsidRPr="002E00A7" w:rsidRDefault="00247D69" w:rsidP="00247D69">
      <w:pPr>
        <w:pStyle w:val="a0"/>
      </w:pPr>
      <w:r w:rsidRPr="002E00A7">
        <w:t>при сбоях в системе электроснабжения аппаратной части, приводящих к перезагрузке ОС, восстановление программы должно происходить после перезапуска ОС и запуска исполняемого файла системы;</w:t>
      </w:r>
    </w:p>
    <w:p w14:paraId="5BEA8501" w14:textId="77777777" w:rsidR="00247D69" w:rsidRPr="002E00A7" w:rsidRDefault="00247D69" w:rsidP="00247D69">
      <w:pPr>
        <w:pStyle w:val="a0"/>
      </w:pPr>
      <w:r w:rsidRPr="002E00A7">
        <w:t>при ошибках в работе аппаратных средств (кроме носителей данных и программ) восстановление функции системы возлагается на ОС;</w:t>
      </w:r>
    </w:p>
    <w:p w14:paraId="4EFD65A8" w14:textId="77777777" w:rsidR="00247D69" w:rsidRPr="002E00A7" w:rsidRDefault="00247D69" w:rsidP="00247D69">
      <w:pPr>
        <w:pStyle w:val="a0"/>
      </w:pPr>
      <w:r w:rsidRPr="002E00A7">
        <w:t>при ошибках, связанных с программным обеспечением (ОС и драйверы устройств), восстановление работоспособности возлагается на ОС.</w:t>
      </w:r>
    </w:p>
    <w:p w14:paraId="6A31C641" w14:textId="77777777" w:rsidR="00247D69" w:rsidRPr="00D13B07" w:rsidRDefault="00247D69" w:rsidP="00247D69">
      <w:r>
        <w:t>Для защиты аппаратуры от бросков напряжения и коммутационных помех должны применяться сетевые фильтры.</w:t>
      </w:r>
    </w:p>
    <w:p w14:paraId="6D2D6BAC" w14:textId="77777777" w:rsidR="00247D69" w:rsidRDefault="00247D69" w:rsidP="008D6EB8">
      <w:pPr>
        <w:pStyle w:val="a0"/>
        <w:numPr>
          <w:ilvl w:val="0"/>
          <w:numId w:val="0"/>
        </w:numPr>
        <w:ind w:left="1286" w:right="282"/>
      </w:pPr>
    </w:p>
    <w:p w14:paraId="2EE3C447" w14:textId="429223B3" w:rsidR="008D6EB8" w:rsidRDefault="008D6EB8" w:rsidP="002F3A52">
      <w:pPr>
        <w:pStyle w:val="3"/>
        <w:numPr>
          <w:ilvl w:val="2"/>
          <w:numId w:val="13"/>
        </w:numPr>
      </w:pPr>
      <w:bookmarkStart w:id="9" w:name="_Toc179146738"/>
      <w:r w:rsidRPr="003D3549">
        <w:t>Требования к безопасности</w:t>
      </w:r>
      <w:bookmarkEnd w:id="9"/>
    </w:p>
    <w:p w14:paraId="0AEF0BF8" w14:textId="77777777" w:rsidR="00030485" w:rsidRDefault="008D6EB8" w:rsidP="008D6EB8">
      <w:pPr>
        <w:pStyle w:val="a0"/>
        <w:numPr>
          <w:ilvl w:val="0"/>
          <w:numId w:val="0"/>
        </w:numPr>
        <w:ind w:left="1286"/>
      </w:pPr>
      <w:r w:rsidRPr="008D6EB8">
        <w:t>Защита пользовательских данных:</w:t>
      </w:r>
      <w:r>
        <w:t xml:space="preserve"> </w:t>
      </w:r>
    </w:p>
    <w:p w14:paraId="7D5688F6" w14:textId="77777777" w:rsidR="00030485" w:rsidRDefault="008D6EB8" w:rsidP="008D6EB8">
      <w:pPr>
        <w:pStyle w:val="a0"/>
        <w:numPr>
          <w:ilvl w:val="0"/>
          <w:numId w:val="0"/>
        </w:numPr>
        <w:ind w:left="1286"/>
      </w:pPr>
      <w:r w:rsidRPr="008D6EB8">
        <w:t>Приложение должно обеспечивать защиту персональных данных пользователей в соответствии с требованиями законодательства о защите данных.</w:t>
      </w:r>
    </w:p>
    <w:p w14:paraId="10C722E3" w14:textId="21810D9F" w:rsidR="008D6EB8" w:rsidRDefault="008D6EB8" w:rsidP="008D6EB8">
      <w:pPr>
        <w:pStyle w:val="a0"/>
        <w:numPr>
          <w:ilvl w:val="0"/>
          <w:numId w:val="0"/>
        </w:numPr>
        <w:ind w:left="1286"/>
      </w:pPr>
      <w:r w:rsidRPr="008D6EB8">
        <w:t xml:space="preserve">Данные пользователей не должны передаваться третьим лицам без </w:t>
      </w:r>
      <w:r w:rsidR="00030485">
        <w:t xml:space="preserve">их </w:t>
      </w:r>
      <w:r w:rsidRPr="008D6EB8">
        <w:t>согласия.</w:t>
      </w:r>
    </w:p>
    <w:p w14:paraId="65DAD612" w14:textId="77777777" w:rsidR="00030485" w:rsidRDefault="00030485" w:rsidP="008D6EB8">
      <w:pPr>
        <w:pStyle w:val="a0"/>
        <w:numPr>
          <w:ilvl w:val="0"/>
          <w:numId w:val="0"/>
        </w:numPr>
        <w:ind w:left="1286"/>
      </w:pPr>
      <w:r w:rsidRPr="00030485">
        <w:lastRenderedPageBreak/>
        <w:t>Защита от вредоносного ПО:</w:t>
      </w:r>
    </w:p>
    <w:p w14:paraId="6EF45956" w14:textId="74F9B323" w:rsidR="00030485" w:rsidRDefault="00030485" w:rsidP="008D6EB8">
      <w:pPr>
        <w:pStyle w:val="a0"/>
        <w:numPr>
          <w:ilvl w:val="0"/>
          <w:numId w:val="0"/>
        </w:numPr>
        <w:ind w:left="1286"/>
      </w:pPr>
      <w:r w:rsidRPr="00030485">
        <w:t>Программа должна быть защищена от внедрения вредоносного кода</w:t>
      </w:r>
      <w:r>
        <w:t>.</w:t>
      </w:r>
    </w:p>
    <w:p w14:paraId="5AF78D9B" w14:textId="77777777" w:rsidR="00030485" w:rsidRDefault="00030485" w:rsidP="008D6EB8">
      <w:pPr>
        <w:pStyle w:val="a0"/>
        <w:numPr>
          <w:ilvl w:val="0"/>
          <w:numId w:val="0"/>
        </w:numPr>
        <w:ind w:left="1286"/>
      </w:pPr>
      <w:r w:rsidRPr="00030485">
        <w:t>Обработка ошибок и исключений:</w:t>
      </w:r>
    </w:p>
    <w:p w14:paraId="2A5A2AB8" w14:textId="66006486" w:rsidR="00030485" w:rsidRDefault="00030485" w:rsidP="008D6EB8">
      <w:pPr>
        <w:pStyle w:val="a0"/>
        <w:numPr>
          <w:ilvl w:val="0"/>
          <w:numId w:val="0"/>
        </w:numPr>
        <w:ind w:left="1286"/>
      </w:pPr>
      <w:r w:rsidRPr="00030485">
        <w:t>Приложение должно корректно обрабатывать ошибки и исключения, чтобы избежать сбоев и утечек информации.</w:t>
      </w:r>
    </w:p>
    <w:p w14:paraId="54B6B1B1" w14:textId="77777777" w:rsidR="00030485" w:rsidRDefault="00030485" w:rsidP="008D6EB8">
      <w:pPr>
        <w:pStyle w:val="a0"/>
        <w:numPr>
          <w:ilvl w:val="0"/>
          <w:numId w:val="0"/>
        </w:numPr>
        <w:ind w:left="1286"/>
      </w:pPr>
    </w:p>
    <w:p w14:paraId="381D5421" w14:textId="3FD698A9" w:rsidR="00030485" w:rsidRPr="00030485" w:rsidRDefault="00030485" w:rsidP="002F3A52">
      <w:pPr>
        <w:pStyle w:val="a0"/>
        <w:numPr>
          <w:ilvl w:val="2"/>
          <w:numId w:val="13"/>
        </w:numPr>
        <w:rPr>
          <w:b/>
        </w:rPr>
      </w:pPr>
      <w:bookmarkStart w:id="10" w:name="_Toc179146739"/>
      <w:r w:rsidRPr="00030485">
        <w:rPr>
          <w:b/>
        </w:rPr>
        <w:t>Требования к защите информации от несанкционированного доступа</w:t>
      </w:r>
      <w:bookmarkEnd w:id="10"/>
    </w:p>
    <w:p w14:paraId="7FCBB813" w14:textId="77777777" w:rsidR="00030485" w:rsidRDefault="00030485" w:rsidP="00030485">
      <w:pPr>
        <w:pStyle w:val="a0"/>
        <w:numPr>
          <w:ilvl w:val="0"/>
          <w:numId w:val="0"/>
        </w:numPr>
        <w:ind w:left="1286"/>
      </w:pPr>
      <w:r w:rsidRPr="00030485">
        <w:t>Идентификация и аутентификация пользователей:</w:t>
      </w:r>
    </w:p>
    <w:p w14:paraId="4680F8F6" w14:textId="77777777" w:rsidR="00030485" w:rsidRDefault="00030485" w:rsidP="002F3A52">
      <w:pPr>
        <w:pStyle w:val="a0"/>
        <w:numPr>
          <w:ilvl w:val="2"/>
          <w:numId w:val="15"/>
        </w:numPr>
      </w:pPr>
      <w:r w:rsidRPr="00030485">
        <w:t>Каждый пользователь приложения должен иметь уникальную учетную запись с индивидуальным логином и паролем.</w:t>
      </w:r>
    </w:p>
    <w:p w14:paraId="7CD87AC9" w14:textId="77777777" w:rsidR="00030485" w:rsidRDefault="00030485" w:rsidP="002F3A52">
      <w:pPr>
        <w:pStyle w:val="a0"/>
        <w:numPr>
          <w:ilvl w:val="2"/>
          <w:numId w:val="15"/>
        </w:numPr>
      </w:pPr>
      <w:r w:rsidRPr="00030485">
        <w:t>Пароли пользователей должны соответствовать требованиям сложности, включая минимальную длину, использование больших и малых букв, цифр и специальных символов.</w:t>
      </w:r>
      <w:r>
        <w:t xml:space="preserve"> </w:t>
      </w:r>
    </w:p>
    <w:p w14:paraId="55041C22" w14:textId="3EF8E2BB" w:rsidR="00030485" w:rsidRDefault="00030485" w:rsidP="00030485">
      <w:pPr>
        <w:tabs>
          <w:tab w:val="left" w:pos="1276"/>
        </w:tabs>
        <w:ind w:left="851" w:firstLine="0"/>
      </w:pPr>
      <w:r>
        <w:tab/>
        <w:t>Обучение и осведомленность пользователей:</w:t>
      </w:r>
    </w:p>
    <w:p w14:paraId="2DFF8D25" w14:textId="66BC3A1D" w:rsidR="00030485" w:rsidRDefault="00030485" w:rsidP="002F3A52">
      <w:pPr>
        <w:pStyle w:val="a0"/>
        <w:numPr>
          <w:ilvl w:val="0"/>
          <w:numId w:val="16"/>
        </w:numPr>
      </w:pPr>
      <w:r w:rsidRPr="00030485">
        <w:t>Пользователи должны быть проинформированы о правилах безопасности, включая важность защиты своих учетных данных.</w:t>
      </w:r>
    </w:p>
    <w:p w14:paraId="57184114" w14:textId="77777777" w:rsidR="00247D69" w:rsidRDefault="00247D69" w:rsidP="00247D69">
      <w:pPr>
        <w:pStyle w:val="3"/>
        <w:numPr>
          <w:ilvl w:val="0"/>
          <w:numId w:val="0"/>
        </w:numPr>
        <w:ind w:left="851"/>
      </w:pPr>
      <w:r>
        <w:t xml:space="preserve">4.1.6 </w:t>
      </w:r>
      <w:bookmarkStart w:id="11" w:name="_Toc179146740"/>
      <w:r>
        <w:t>Требования к патентной чистоте</w:t>
      </w:r>
      <w:bookmarkEnd w:id="11"/>
    </w:p>
    <w:p w14:paraId="5885743B" w14:textId="436C7F0A" w:rsidR="00247D69" w:rsidRDefault="00247D69" w:rsidP="00247D69">
      <w:r>
        <w:t>Приложение паззл «Собери изображение»</w:t>
      </w:r>
      <w:r w:rsidRPr="00406E45">
        <w:t xml:space="preserve"> должн</w:t>
      </w:r>
      <w:r>
        <w:t>о</w:t>
      </w:r>
      <w:r w:rsidRPr="00406E45">
        <w:t xml:space="preserve"> отвечать требованиям к патентной чистоте согласно действующему законодательству Российской Федерации.</w:t>
      </w:r>
    </w:p>
    <w:p w14:paraId="34527295" w14:textId="77777777" w:rsidR="00247D69" w:rsidRPr="00406E45" w:rsidRDefault="00247D69" w:rsidP="00247D69"/>
    <w:p w14:paraId="4772BDEA" w14:textId="6C5501F5" w:rsidR="00733F03" w:rsidRDefault="00733F03" w:rsidP="002F3A52">
      <w:pPr>
        <w:pStyle w:val="2"/>
        <w:numPr>
          <w:ilvl w:val="1"/>
          <w:numId w:val="13"/>
        </w:numPr>
      </w:pPr>
      <w:bookmarkStart w:id="12" w:name="_Toc179146741"/>
      <w:r>
        <w:t>Требование к функциям (задачам), выполняемым системой</w:t>
      </w:r>
      <w:bookmarkEnd w:id="12"/>
    </w:p>
    <w:tbl>
      <w:tblPr>
        <w:tblStyle w:val="ac"/>
        <w:tblW w:w="11057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1702"/>
        <w:gridCol w:w="2409"/>
        <w:gridCol w:w="2523"/>
        <w:gridCol w:w="2211"/>
        <w:gridCol w:w="2212"/>
      </w:tblGrid>
      <w:tr w:rsidR="00AA724F" w:rsidRPr="00857686" w14:paraId="3039AEE5" w14:textId="77777777" w:rsidTr="00202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2" w:type="dxa"/>
          </w:tcPr>
          <w:p w14:paraId="06569E02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olor w:val="1F1F1F"/>
                <w:szCs w:val="24"/>
                <w:shd w:val="clear" w:color="auto" w:fill="FFFFFF"/>
              </w:rPr>
            </w:pPr>
            <w:r w:rsidRPr="00170A03">
              <w:rPr>
                <w:rFonts w:cs="Times New Roman"/>
                <w:b/>
                <w:bCs/>
                <w:color w:val="1F1F1F"/>
                <w:szCs w:val="24"/>
                <w:shd w:val="clear" w:color="auto" w:fill="FFFFFF"/>
              </w:rPr>
              <w:t>№</w:t>
            </w:r>
          </w:p>
        </w:tc>
        <w:tc>
          <w:tcPr>
            <w:tcW w:w="2409" w:type="dxa"/>
          </w:tcPr>
          <w:p w14:paraId="43F8600F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olor w:val="1F1F1F"/>
                <w:szCs w:val="24"/>
                <w:shd w:val="clear" w:color="auto" w:fill="FFFFFF"/>
              </w:rPr>
              <w:t>Название функции</w:t>
            </w:r>
          </w:p>
        </w:tc>
        <w:tc>
          <w:tcPr>
            <w:tcW w:w="2523" w:type="dxa"/>
          </w:tcPr>
          <w:p w14:paraId="2A89F52B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olor w:val="1F1F1F"/>
                <w:szCs w:val="24"/>
                <w:shd w:val="clear" w:color="auto" w:fill="FFFFFF"/>
              </w:rPr>
              <w:t>Входные параметры</w:t>
            </w:r>
          </w:p>
        </w:tc>
        <w:tc>
          <w:tcPr>
            <w:tcW w:w="2211" w:type="dxa"/>
          </w:tcPr>
          <w:p w14:paraId="098F44AC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olor w:val="1F1F1F"/>
                <w:szCs w:val="24"/>
                <w:shd w:val="clear" w:color="auto" w:fill="FFFFFF"/>
              </w:rPr>
              <w:t>Выходные параметры</w:t>
            </w:r>
          </w:p>
        </w:tc>
        <w:tc>
          <w:tcPr>
            <w:tcW w:w="2212" w:type="dxa"/>
          </w:tcPr>
          <w:p w14:paraId="584A29FD" w14:textId="1A92C3BB" w:rsidR="00AA724F" w:rsidRPr="00170A03" w:rsidRDefault="00AA724F" w:rsidP="002023AB">
            <w:pPr>
              <w:spacing w:after="200" w:line="276" w:lineRule="auto"/>
              <w:ind w:right="-108" w:firstLine="0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olor w:val="1F1F1F"/>
                <w:szCs w:val="24"/>
                <w:shd w:val="clear" w:color="auto" w:fill="FFFFFF"/>
              </w:rPr>
              <w:t>Описание функции</w:t>
            </w:r>
          </w:p>
        </w:tc>
      </w:tr>
      <w:tr w:rsidR="00AA724F" w:rsidRPr="00857686" w14:paraId="330A12BE" w14:textId="77777777" w:rsidTr="002023AB">
        <w:tc>
          <w:tcPr>
            <w:tcW w:w="1702" w:type="dxa"/>
          </w:tcPr>
          <w:p w14:paraId="2FF754D2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1</w:t>
            </w:r>
          </w:p>
        </w:tc>
        <w:tc>
          <w:tcPr>
            <w:tcW w:w="2409" w:type="dxa"/>
          </w:tcPr>
          <w:p w14:paraId="3E7DB6A9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Cs/>
                <w:color w:val="000000" w:themeColor="text1"/>
                <w:szCs w:val="24"/>
                <w:shd w:val="clear" w:color="auto" w:fill="FFFFFF"/>
              </w:rPr>
            </w:pPr>
            <w:r w:rsidRPr="00170A03">
              <w:rPr>
                <w:rFonts w:cs="Times New Roman"/>
                <w:bCs/>
                <w:color w:val="000000" w:themeColor="text1"/>
                <w:szCs w:val="24"/>
                <w:shd w:val="clear" w:color="auto" w:fill="FFFFFF"/>
              </w:rPr>
              <w:t>Загрузка изображения</w:t>
            </w:r>
          </w:p>
          <w:p w14:paraId="77D537F9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523" w:type="dxa"/>
          </w:tcPr>
          <w:p w14:paraId="49D14FB5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Путь к файлу изображения</w:t>
            </w:r>
          </w:p>
        </w:tc>
        <w:tc>
          <w:tcPr>
            <w:tcW w:w="2211" w:type="dxa"/>
          </w:tcPr>
          <w:p w14:paraId="7DEB9D27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Загруженное изображение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QPixmap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</w:t>
            </w:r>
          </w:p>
        </w:tc>
        <w:tc>
          <w:tcPr>
            <w:tcW w:w="2212" w:type="dxa"/>
          </w:tcPr>
          <w:p w14:paraId="52F8EF88" w14:textId="77777777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Функция позволяет пользователю выбрать изображение из файловой системы и загружает его для дальнейшей работы в игре.</w:t>
            </w:r>
          </w:p>
        </w:tc>
      </w:tr>
      <w:tr w:rsidR="00AA724F" w:rsidRPr="00857686" w14:paraId="725550F5" w14:textId="77777777" w:rsidTr="002023AB">
        <w:tc>
          <w:tcPr>
            <w:tcW w:w="1702" w:type="dxa"/>
          </w:tcPr>
          <w:p w14:paraId="247DD0CD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2</w:t>
            </w:r>
          </w:p>
        </w:tc>
        <w:tc>
          <w:tcPr>
            <w:tcW w:w="2409" w:type="dxa"/>
          </w:tcPr>
          <w:p w14:paraId="09C010C8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Cs/>
                <w:color w:val="000000" w:themeColor="text1"/>
                <w:szCs w:val="24"/>
                <w:shd w:val="clear" w:color="auto" w:fill="FFFFFF"/>
              </w:rPr>
            </w:pPr>
            <w:r w:rsidRPr="00170A03">
              <w:rPr>
                <w:rFonts w:cs="Times New Roman"/>
                <w:bCs/>
                <w:color w:val="000000" w:themeColor="text1"/>
                <w:szCs w:val="24"/>
                <w:shd w:val="clear" w:color="auto" w:fill="FFFFFF"/>
              </w:rPr>
              <w:t>Разбиение изображения на кусочки</w:t>
            </w:r>
          </w:p>
          <w:p w14:paraId="28508700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523" w:type="dxa"/>
          </w:tcPr>
          <w:p w14:paraId="3457C346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Загруженное изображение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QPixmap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), количество строк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int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), количество столбцов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int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</w:t>
            </w:r>
          </w:p>
        </w:tc>
        <w:tc>
          <w:tcPr>
            <w:tcW w:w="2211" w:type="dxa"/>
          </w:tcPr>
          <w:p w14:paraId="25EB17B8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Список кусочков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QPixmap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), размер кусочка</w:t>
            </w:r>
          </w:p>
        </w:tc>
        <w:tc>
          <w:tcPr>
            <w:tcW w:w="2212" w:type="dxa"/>
          </w:tcPr>
          <w:p w14:paraId="46F9A5AA" w14:textId="77777777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Функция разбивает загруженное изображение на равные кусочки в соответствии с заданным количеством строк </w:t>
            </w: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lastRenderedPageBreak/>
              <w:t>и столбцов.</w:t>
            </w:r>
          </w:p>
        </w:tc>
      </w:tr>
      <w:tr w:rsidR="00AA724F" w:rsidRPr="00857686" w14:paraId="0860BC0C" w14:textId="77777777" w:rsidTr="002023AB">
        <w:tc>
          <w:tcPr>
            <w:tcW w:w="1702" w:type="dxa"/>
          </w:tcPr>
          <w:p w14:paraId="4E0FBDEA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3</w:t>
            </w:r>
          </w:p>
        </w:tc>
        <w:tc>
          <w:tcPr>
            <w:tcW w:w="2409" w:type="dxa"/>
          </w:tcPr>
          <w:p w14:paraId="4CF59E09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olor w:val="000000" w:themeColor="text1"/>
                <w:szCs w:val="24"/>
                <w:shd w:val="clear" w:color="auto" w:fill="FFFFFF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Отображение кусочков</w:t>
            </w:r>
          </w:p>
        </w:tc>
        <w:tc>
          <w:tcPr>
            <w:tcW w:w="2523" w:type="dxa"/>
          </w:tcPr>
          <w:p w14:paraId="05BCABEB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211" w:type="dxa"/>
          </w:tcPr>
          <w:p w14:paraId="321C1862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212" w:type="dxa"/>
          </w:tcPr>
          <w:p w14:paraId="7AE04269" w14:textId="77777777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color w:val="000000" w:themeColor="text1"/>
                <w:spacing w:val="-2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Функция рисует все кусочки на виджете 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пазла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 и в списке.</w:t>
            </w:r>
          </w:p>
        </w:tc>
      </w:tr>
      <w:tr w:rsidR="00AA724F" w:rsidRPr="00857686" w14:paraId="4AAD51E3" w14:textId="77777777" w:rsidTr="002023AB">
        <w:tc>
          <w:tcPr>
            <w:tcW w:w="1702" w:type="dxa"/>
          </w:tcPr>
          <w:p w14:paraId="021ABC41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4</w:t>
            </w:r>
          </w:p>
        </w:tc>
        <w:tc>
          <w:tcPr>
            <w:tcW w:w="2409" w:type="dxa"/>
          </w:tcPr>
          <w:p w14:paraId="56B4BD50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Перетаскивание кусочка</w:t>
            </w:r>
          </w:p>
        </w:tc>
        <w:tc>
          <w:tcPr>
            <w:tcW w:w="2523" w:type="dxa"/>
          </w:tcPr>
          <w:p w14:paraId="6ECF8CA4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Координаты курсора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QPoint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), кусочек изображения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QPixmap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</w:t>
            </w:r>
          </w:p>
        </w:tc>
        <w:tc>
          <w:tcPr>
            <w:tcW w:w="2211" w:type="dxa"/>
          </w:tcPr>
          <w:p w14:paraId="2B53539C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  <w:t>-</w:t>
            </w:r>
          </w:p>
        </w:tc>
        <w:tc>
          <w:tcPr>
            <w:tcW w:w="2212" w:type="dxa"/>
          </w:tcPr>
          <w:p w14:paraId="36BB4E08" w14:textId="77777777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Функция отвечает за перетаскивание кусочка 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пазла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 в игровую область, а также за отображение визуальных подсказок.</w:t>
            </w:r>
          </w:p>
        </w:tc>
      </w:tr>
      <w:tr w:rsidR="00AA724F" w:rsidRPr="00857686" w14:paraId="1941640A" w14:textId="77777777" w:rsidTr="002023AB">
        <w:tc>
          <w:tcPr>
            <w:tcW w:w="1702" w:type="dxa"/>
          </w:tcPr>
          <w:p w14:paraId="762B4827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5</w:t>
            </w:r>
          </w:p>
        </w:tc>
        <w:tc>
          <w:tcPr>
            <w:tcW w:w="2409" w:type="dxa"/>
          </w:tcPr>
          <w:p w14:paraId="757C0670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Проверка правильного положения</w:t>
            </w:r>
          </w:p>
        </w:tc>
        <w:tc>
          <w:tcPr>
            <w:tcW w:w="2523" w:type="dxa"/>
          </w:tcPr>
          <w:p w14:paraId="320FE3B6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Положение кусочка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QPoint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), целевая позиция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QPoint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</w:t>
            </w:r>
          </w:p>
        </w:tc>
        <w:tc>
          <w:tcPr>
            <w:tcW w:w="2211" w:type="dxa"/>
          </w:tcPr>
          <w:p w14:paraId="269F7BAF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True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/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False</w:t>
            </w:r>
            <w:proofErr w:type="spellEnd"/>
          </w:p>
        </w:tc>
        <w:tc>
          <w:tcPr>
            <w:tcW w:w="2212" w:type="dxa"/>
          </w:tcPr>
          <w:p w14:paraId="4F58B5C0" w14:textId="77777777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Функция проверяет, правильно ли установлен кусочек 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пазла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 на игровом поле.</w:t>
            </w:r>
          </w:p>
        </w:tc>
      </w:tr>
      <w:tr w:rsidR="00AA724F" w:rsidRPr="00857686" w14:paraId="6529FE4C" w14:textId="77777777" w:rsidTr="002023AB">
        <w:tc>
          <w:tcPr>
            <w:tcW w:w="1702" w:type="dxa"/>
          </w:tcPr>
          <w:p w14:paraId="7CA78C93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6</w:t>
            </w:r>
          </w:p>
        </w:tc>
        <w:tc>
          <w:tcPr>
            <w:tcW w:w="2409" w:type="dxa"/>
          </w:tcPr>
          <w:p w14:paraId="42C8E567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Отображение сообщения о завершении</w:t>
            </w:r>
          </w:p>
        </w:tc>
        <w:tc>
          <w:tcPr>
            <w:tcW w:w="2523" w:type="dxa"/>
          </w:tcPr>
          <w:p w14:paraId="30157FF4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Количество собранных кусочков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int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), общее количество кусочков (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int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)</w:t>
            </w:r>
          </w:p>
        </w:tc>
        <w:tc>
          <w:tcPr>
            <w:tcW w:w="2211" w:type="dxa"/>
          </w:tcPr>
          <w:p w14:paraId="43DA7DD2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Уведомление о победе</w:t>
            </w:r>
          </w:p>
        </w:tc>
        <w:tc>
          <w:tcPr>
            <w:tcW w:w="2212" w:type="dxa"/>
          </w:tcPr>
          <w:p w14:paraId="3019B463" w14:textId="77777777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Функция показывает сообщение о том, что 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пазл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 собран, с возможностью перезапуска игры.</w:t>
            </w:r>
          </w:p>
        </w:tc>
      </w:tr>
      <w:tr w:rsidR="00AA724F" w:rsidRPr="00857686" w14:paraId="34F0D234" w14:textId="77777777" w:rsidTr="002023AB">
        <w:tc>
          <w:tcPr>
            <w:tcW w:w="1702" w:type="dxa"/>
          </w:tcPr>
          <w:p w14:paraId="170D9CA1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7</w:t>
            </w:r>
          </w:p>
        </w:tc>
        <w:tc>
          <w:tcPr>
            <w:tcW w:w="2409" w:type="dxa"/>
          </w:tcPr>
          <w:p w14:paraId="003E7900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Обновление интерфейса</w:t>
            </w:r>
          </w:p>
        </w:tc>
        <w:tc>
          <w:tcPr>
            <w:tcW w:w="2523" w:type="dxa"/>
          </w:tcPr>
          <w:p w14:paraId="77B4A46D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Изменения в состоянии игры (например, новые кусочки или изменения в расстановке)</w:t>
            </w:r>
          </w:p>
        </w:tc>
        <w:tc>
          <w:tcPr>
            <w:tcW w:w="2211" w:type="dxa"/>
          </w:tcPr>
          <w:p w14:paraId="6814E8FA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  <w:t>-</w:t>
            </w:r>
          </w:p>
        </w:tc>
        <w:tc>
          <w:tcPr>
            <w:tcW w:w="2212" w:type="dxa"/>
          </w:tcPr>
          <w:p w14:paraId="053A9EF5" w14:textId="77777777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Функция обновляет графический интерфейс приложения, чтобы отобразить текущие состояния игры и взаимодействия пользователя.</w:t>
            </w:r>
          </w:p>
        </w:tc>
      </w:tr>
      <w:tr w:rsidR="00AA724F" w:rsidRPr="00E550E8" w14:paraId="637F97CF" w14:textId="77777777" w:rsidTr="002023AB">
        <w:tc>
          <w:tcPr>
            <w:tcW w:w="1702" w:type="dxa"/>
          </w:tcPr>
          <w:p w14:paraId="15BCED62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8</w:t>
            </w:r>
          </w:p>
        </w:tc>
        <w:tc>
          <w:tcPr>
            <w:tcW w:w="2409" w:type="dxa"/>
          </w:tcPr>
          <w:p w14:paraId="0BEB8FF0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color w:val="000000" w:themeColor="text1"/>
                <w:spacing w:val="-2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Очистка головоломки</w:t>
            </w:r>
          </w:p>
        </w:tc>
        <w:tc>
          <w:tcPr>
            <w:tcW w:w="2523" w:type="dxa"/>
          </w:tcPr>
          <w:p w14:paraId="66FD9AAA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211" w:type="dxa"/>
          </w:tcPr>
          <w:p w14:paraId="2A23599B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212" w:type="dxa"/>
          </w:tcPr>
          <w:p w14:paraId="29314DBA" w14:textId="77777777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Функция очищает текущее состояние игры и подготавливает к началу новой.</w:t>
            </w:r>
          </w:p>
        </w:tc>
      </w:tr>
      <w:tr w:rsidR="00AA724F" w:rsidRPr="00940B36" w14:paraId="4150976E" w14:textId="77777777" w:rsidTr="002023AB">
        <w:tc>
          <w:tcPr>
            <w:tcW w:w="1702" w:type="dxa"/>
          </w:tcPr>
          <w:p w14:paraId="30EFC5BA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9</w:t>
            </w:r>
          </w:p>
        </w:tc>
        <w:tc>
          <w:tcPr>
            <w:tcW w:w="2409" w:type="dxa"/>
          </w:tcPr>
          <w:p w14:paraId="79814F20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color w:val="000000" w:themeColor="text1"/>
                <w:spacing w:val="-2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Рандомизация кусочков</w:t>
            </w:r>
          </w:p>
        </w:tc>
        <w:tc>
          <w:tcPr>
            <w:tcW w:w="2523" w:type="dxa"/>
          </w:tcPr>
          <w:p w14:paraId="70C587AB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211" w:type="dxa"/>
          </w:tcPr>
          <w:p w14:paraId="64F28D80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212" w:type="dxa"/>
          </w:tcPr>
          <w:p w14:paraId="482B545F" w14:textId="77777777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Функция перемещает кусочки в случайном порядке для увеличения сложности.</w:t>
            </w:r>
          </w:p>
        </w:tc>
      </w:tr>
      <w:tr w:rsidR="00AA724F" w:rsidRPr="00940B36" w14:paraId="32B3F503" w14:textId="77777777" w:rsidTr="002023AB">
        <w:tc>
          <w:tcPr>
            <w:tcW w:w="1702" w:type="dxa"/>
          </w:tcPr>
          <w:p w14:paraId="4BCE2569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10</w:t>
            </w:r>
          </w:p>
        </w:tc>
        <w:tc>
          <w:tcPr>
            <w:tcW w:w="2409" w:type="dxa"/>
          </w:tcPr>
          <w:p w14:paraId="3E7E0DCD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color w:val="000000" w:themeColor="text1"/>
                <w:spacing w:val="-2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Завершение игры</w:t>
            </w:r>
          </w:p>
        </w:tc>
        <w:tc>
          <w:tcPr>
            <w:tcW w:w="2523" w:type="dxa"/>
          </w:tcPr>
          <w:p w14:paraId="04E45774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211" w:type="dxa"/>
          </w:tcPr>
          <w:p w14:paraId="46FBB8C9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212" w:type="dxa"/>
          </w:tcPr>
          <w:p w14:paraId="41ECC0F9" w14:textId="603F230A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Функция </w:t>
            </w:r>
            <w:r w:rsidR="00170A03" w:rsidRPr="00170A03">
              <w:rPr>
                <w:rFonts w:cs="Times New Roman"/>
                <w:color w:val="000000" w:themeColor="text1"/>
                <w:spacing w:val="-2"/>
                <w:szCs w:val="24"/>
              </w:rPr>
              <w:t>перезапускает игру</w:t>
            </w: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 с новым изображением.</w:t>
            </w:r>
          </w:p>
        </w:tc>
      </w:tr>
      <w:tr w:rsidR="00AA724F" w:rsidRPr="00940B36" w14:paraId="57D5FFC1" w14:textId="77777777" w:rsidTr="002023AB">
        <w:tc>
          <w:tcPr>
            <w:tcW w:w="1702" w:type="dxa"/>
          </w:tcPr>
          <w:p w14:paraId="3CCB44CA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szCs w:val="24"/>
              </w:rPr>
            </w:pPr>
            <w:r w:rsidRPr="00170A03">
              <w:rPr>
                <w:rFonts w:cs="Times New Roman"/>
                <w:b/>
                <w:bCs/>
                <w:caps/>
                <w:szCs w:val="24"/>
              </w:rPr>
              <w:t>11</w:t>
            </w:r>
          </w:p>
        </w:tc>
        <w:tc>
          <w:tcPr>
            <w:tcW w:w="2409" w:type="dxa"/>
          </w:tcPr>
          <w:p w14:paraId="5D1AC4E9" w14:textId="77777777" w:rsidR="00AA724F" w:rsidRPr="00170A03" w:rsidRDefault="00AA724F" w:rsidP="002023AB">
            <w:pPr>
              <w:spacing w:after="200" w:line="276" w:lineRule="auto"/>
              <w:ind w:firstLine="0"/>
              <w:rPr>
                <w:rFonts w:cs="Times New Roman"/>
                <w:color w:val="000000" w:themeColor="text1"/>
                <w:spacing w:val="-2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Сохранение прогресса</w:t>
            </w:r>
          </w:p>
        </w:tc>
        <w:tc>
          <w:tcPr>
            <w:tcW w:w="2523" w:type="dxa"/>
          </w:tcPr>
          <w:p w14:paraId="6700FC14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211" w:type="dxa"/>
          </w:tcPr>
          <w:p w14:paraId="2BD37883" w14:textId="77777777" w:rsidR="00AA724F" w:rsidRPr="00170A03" w:rsidRDefault="00AA724F" w:rsidP="002023AB">
            <w:pPr>
              <w:spacing w:after="200" w:line="276" w:lineRule="auto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</w:p>
        </w:tc>
        <w:tc>
          <w:tcPr>
            <w:tcW w:w="2212" w:type="dxa"/>
          </w:tcPr>
          <w:p w14:paraId="6AC30CFC" w14:textId="77777777" w:rsidR="00AA724F" w:rsidRPr="00170A03" w:rsidRDefault="00AA724F" w:rsidP="002023AB">
            <w:pPr>
              <w:spacing w:after="200" w:line="240" w:lineRule="auto"/>
              <w:ind w:firstLine="0"/>
              <w:rPr>
                <w:rFonts w:cs="Times New Roman"/>
                <w:b/>
                <w:bCs/>
                <w:caps/>
                <w:color w:val="000000" w:themeColor="text1"/>
                <w:szCs w:val="24"/>
              </w:rPr>
            </w:pPr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 xml:space="preserve">Функция сохраняет текущее состояние </w:t>
            </w:r>
            <w:proofErr w:type="spellStart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lastRenderedPageBreak/>
              <w:t>пазла</w:t>
            </w:r>
            <w:proofErr w:type="spellEnd"/>
            <w:r w:rsidRPr="00170A03">
              <w:rPr>
                <w:rFonts w:cs="Times New Roman"/>
                <w:color w:val="000000" w:themeColor="text1"/>
                <w:spacing w:val="-2"/>
                <w:szCs w:val="24"/>
              </w:rPr>
              <w:t>, чтобы можно было продолжить собирать его позже.</w:t>
            </w:r>
          </w:p>
        </w:tc>
      </w:tr>
    </w:tbl>
    <w:p w14:paraId="79339CB3" w14:textId="4BDBB9C6" w:rsidR="00247D69" w:rsidRDefault="00247D69" w:rsidP="00AA724F">
      <w:pPr>
        <w:ind w:firstLine="0"/>
      </w:pPr>
    </w:p>
    <w:p w14:paraId="0CFA4A22" w14:textId="77777777" w:rsidR="00E1341D" w:rsidRPr="00247D69" w:rsidRDefault="00E1341D" w:rsidP="00E1341D">
      <w:bookmarkStart w:id="13" w:name="_Hlk98496658"/>
    </w:p>
    <w:p w14:paraId="65F086D5" w14:textId="1FE7AB9B" w:rsidR="003F2B3B" w:rsidRPr="00247D69" w:rsidRDefault="003F2B3B" w:rsidP="003F2B3B">
      <w:pPr>
        <w:ind w:firstLine="0"/>
        <w:jc w:val="center"/>
      </w:pPr>
    </w:p>
    <w:p w14:paraId="49F364A8" w14:textId="77777777" w:rsidR="003F2B3B" w:rsidRPr="00247D69" w:rsidRDefault="003F2B3B" w:rsidP="00247D69">
      <w:pPr>
        <w:ind w:firstLine="0"/>
      </w:pPr>
    </w:p>
    <w:p w14:paraId="6F7A66A3" w14:textId="77777777" w:rsidR="00733F03" w:rsidRDefault="00247D69" w:rsidP="00733F03">
      <w:pPr>
        <w:pStyle w:val="2"/>
        <w:numPr>
          <w:ilvl w:val="0"/>
          <w:numId w:val="0"/>
        </w:numPr>
        <w:ind w:left="851"/>
      </w:pPr>
      <w:r>
        <w:rPr>
          <w:sz w:val="28"/>
          <w:szCs w:val="28"/>
        </w:rPr>
        <w:br w:type="page"/>
      </w:r>
      <w:r w:rsidR="00733F03">
        <w:rPr>
          <w:sz w:val="28"/>
          <w:szCs w:val="28"/>
        </w:rPr>
        <w:lastRenderedPageBreak/>
        <w:t xml:space="preserve">4.3 </w:t>
      </w:r>
      <w:bookmarkStart w:id="14" w:name="_Toc179146742"/>
      <w:r w:rsidR="00733F03">
        <w:t>Требования к видам обеспечения</w:t>
      </w:r>
      <w:bookmarkEnd w:id="14"/>
    </w:p>
    <w:p w14:paraId="1F3E64C9" w14:textId="00B2EF72" w:rsidR="00733F03" w:rsidRDefault="00733F03" w:rsidP="00733F03">
      <w:pPr>
        <w:pStyle w:val="afc"/>
        <w:spacing w:before="240" w:beforeAutospacing="0" w:after="0" w:afterAutospacing="0" w:line="360" w:lineRule="auto"/>
        <w:ind w:firstLine="851"/>
        <w:jc w:val="both"/>
      </w:pPr>
      <w:r>
        <w:rPr>
          <w:color w:val="000000"/>
        </w:rPr>
        <w:t>В требования к видам обеспечения входят:</w:t>
      </w:r>
    </w:p>
    <w:p w14:paraId="37AD42BE" w14:textId="77777777" w:rsidR="00733F03" w:rsidRDefault="00733F03" w:rsidP="002F3A52">
      <w:pPr>
        <w:pStyle w:val="afc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требование к информационному обеспечению;</w:t>
      </w:r>
    </w:p>
    <w:p w14:paraId="0CE6570E" w14:textId="77777777" w:rsidR="00733F03" w:rsidRDefault="00733F03" w:rsidP="002F3A52">
      <w:pPr>
        <w:pStyle w:val="afc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требование к лингвистическому обеспечению;</w:t>
      </w:r>
    </w:p>
    <w:p w14:paraId="7BA67A5E" w14:textId="77777777" w:rsidR="00733F03" w:rsidRDefault="00733F03" w:rsidP="002F3A52">
      <w:pPr>
        <w:pStyle w:val="afc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требование к техническому обеспечению;</w:t>
      </w:r>
    </w:p>
    <w:p w14:paraId="3CB15086" w14:textId="77777777" w:rsidR="00733F03" w:rsidRDefault="00733F03" w:rsidP="002F3A52">
      <w:pPr>
        <w:pStyle w:val="afc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требования к математическому обеспечению;</w:t>
      </w:r>
    </w:p>
    <w:p w14:paraId="796AFF91" w14:textId="77777777" w:rsidR="00733F03" w:rsidRDefault="00733F03" w:rsidP="002F3A52">
      <w:pPr>
        <w:pStyle w:val="afc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требования к метрологическому обеспечению;</w:t>
      </w:r>
    </w:p>
    <w:p w14:paraId="18DB442E" w14:textId="77777777" w:rsidR="00733F03" w:rsidRPr="00733F03" w:rsidRDefault="00733F03" w:rsidP="002F3A52">
      <w:pPr>
        <w:pStyle w:val="afc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>требование к форматам хранения данных.</w:t>
      </w:r>
    </w:p>
    <w:p w14:paraId="00A9A58B" w14:textId="77777777" w:rsidR="00733F03" w:rsidRDefault="00733F03" w:rsidP="00733F03">
      <w:pPr>
        <w:pStyle w:val="afc"/>
        <w:spacing w:before="0" w:beforeAutospacing="0" w:after="0" w:afterAutospacing="0" w:line="360" w:lineRule="auto"/>
        <w:ind w:left="720"/>
        <w:jc w:val="both"/>
        <w:textAlignment w:val="baseline"/>
        <w:rPr>
          <w:color w:val="000000"/>
        </w:rPr>
      </w:pPr>
    </w:p>
    <w:p w14:paraId="23F31969" w14:textId="77777777" w:rsidR="00733F03" w:rsidRDefault="00733F03" w:rsidP="00733F03">
      <w:pPr>
        <w:pStyle w:val="3"/>
        <w:numPr>
          <w:ilvl w:val="0"/>
          <w:numId w:val="0"/>
        </w:numPr>
        <w:ind w:left="851"/>
      </w:pPr>
      <w:r w:rsidRPr="00733F03">
        <w:rPr>
          <w:color w:val="000000"/>
        </w:rPr>
        <w:t>4.3.1</w:t>
      </w:r>
      <w:r>
        <w:rPr>
          <w:rFonts w:ascii="Arial" w:hAnsi="Arial" w:cs="Arial"/>
          <w:color w:val="000000"/>
        </w:rPr>
        <w:t xml:space="preserve"> </w:t>
      </w:r>
      <w:bookmarkStart w:id="15" w:name="_Toc179146744"/>
      <w:r>
        <w:t>Требование к информационному обеспечению</w:t>
      </w:r>
      <w:bookmarkEnd w:id="15"/>
    </w:p>
    <w:p w14:paraId="402291F5" w14:textId="7FDF31B3" w:rsidR="00733F03" w:rsidRDefault="00733F03" w:rsidP="00733F03">
      <w:pPr>
        <w:rPr>
          <w:rFonts w:eastAsia="Times New Roman" w:cs="Times New Roman"/>
          <w:szCs w:val="24"/>
        </w:rPr>
      </w:pPr>
      <w:r>
        <w:t xml:space="preserve">Предоставление </w:t>
      </w:r>
      <w:r>
        <w:rPr>
          <w:rFonts w:eastAsia="Times New Roman" w:cs="Times New Roman"/>
          <w:szCs w:val="24"/>
        </w:rPr>
        <w:t>пользовательского интерфейса: Интерфейс приложения должен быть удобным и интуитивно понятным для пользователей.</w:t>
      </w:r>
    </w:p>
    <w:p w14:paraId="04290AEE" w14:textId="77777777" w:rsidR="008F75D2" w:rsidRDefault="008F75D2" w:rsidP="00733F03">
      <w:pPr>
        <w:rPr>
          <w:rFonts w:eastAsia="Times New Roman" w:cs="Times New Roman"/>
          <w:szCs w:val="24"/>
        </w:rPr>
      </w:pPr>
    </w:p>
    <w:p w14:paraId="074082CB" w14:textId="68FC8DFE" w:rsidR="00733F03" w:rsidRPr="008F75D2" w:rsidRDefault="00733F03" w:rsidP="00733F03">
      <w:pPr>
        <w:pStyle w:val="afc"/>
        <w:spacing w:before="0" w:beforeAutospacing="0" w:after="0" w:afterAutospacing="0" w:line="360" w:lineRule="auto"/>
        <w:ind w:left="720"/>
        <w:jc w:val="both"/>
        <w:textAlignment w:val="baseline"/>
        <w:rPr>
          <w:b/>
          <w:color w:val="000000"/>
        </w:rPr>
      </w:pPr>
      <w:r w:rsidRPr="008F75D2">
        <w:rPr>
          <w:b/>
          <w:color w:val="000000"/>
        </w:rPr>
        <w:t>4.3.2 Требование к лингвистическому обеспечению</w:t>
      </w:r>
    </w:p>
    <w:p w14:paraId="7A7E4AAD" w14:textId="5FDB9B58" w:rsidR="00AB4DD7" w:rsidRDefault="008F75D2" w:rsidP="008F75D2">
      <w:pPr>
        <w:rPr>
          <w:rFonts w:eastAsia="Times New Roman" w:cs="Times New Roman"/>
          <w:color w:val="000000"/>
          <w:szCs w:val="24"/>
        </w:rPr>
      </w:pPr>
      <w:r w:rsidRPr="008F75D2">
        <w:rPr>
          <w:rFonts w:eastAsia="Times New Roman" w:cs="Times New Roman"/>
          <w:color w:val="000000"/>
          <w:szCs w:val="24"/>
        </w:rPr>
        <w:t>Локализация интерфейса только на русском языке.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8F75D2">
        <w:rPr>
          <w:rFonts w:eastAsia="Times New Roman" w:cs="Times New Roman"/>
          <w:color w:val="000000"/>
          <w:szCs w:val="24"/>
        </w:rPr>
        <w:t xml:space="preserve">Для написания всей логики приложения должен быть использован </w:t>
      </w:r>
      <w:r w:rsidR="00170A03">
        <w:rPr>
          <w:rFonts w:eastAsia="Times New Roman" w:cs="Times New Roman"/>
          <w:color w:val="000000"/>
          <w:szCs w:val="24"/>
        </w:rPr>
        <w:t xml:space="preserve">ЯП </w:t>
      </w:r>
      <w:r w:rsidR="00170A03" w:rsidRPr="008F75D2">
        <w:rPr>
          <w:rFonts w:eastAsia="Times New Roman" w:cs="Times New Roman"/>
          <w:color w:val="000000"/>
          <w:szCs w:val="24"/>
        </w:rPr>
        <w:t>Python</w:t>
      </w:r>
      <w:r w:rsidRPr="008F75D2">
        <w:rPr>
          <w:rFonts w:eastAsia="Times New Roman" w:cs="Times New Roman"/>
          <w:color w:val="000000"/>
          <w:szCs w:val="24"/>
        </w:rPr>
        <w:t>.</w:t>
      </w:r>
      <w:r>
        <w:rPr>
          <w:rFonts w:eastAsia="Times New Roman" w:cs="Times New Roman"/>
          <w:color w:val="000000"/>
          <w:szCs w:val="24"/>
        </w:rPr>
        <w:t xml:space="preserve"> Д</w:t>
      </w:r>
      <w:r w:rsidRPr="008F75D2">
        <w:rPr>
          <w:rFonts w:eastAsia="Times New Roman" w:cs="Times New Roman"/>
          <w:color w:val="000000"/>
          <w:szCs w:val="24"/>
        </w:rPr>
        <w:t xml:space="preserve">ля создания графического интерфейса </w:t>
      </w:r>
      <w:r>
        <w:rPr>
          <w:rFonts w:eastAsia="Times New Roman" w:cs="Times New Roman"/>
          <w:color w:val="000000"/>
          <w:szCs w:val="24"/>
        </w:rPr>
        <w:t xml:space="preserve">игры должна быть использована библиотека </w:t>
      </w:r>
      <w:r w:rsidRPr="008F75D2">
        <w:rPr>
          <w:rFonts w:eastAsia="Times New Roman" w:cs="Times New Roman"/>
          <w:color w:val="000000"/>
          <w:szCs w:val="24"/>
        </w:rPr>
        <w:t>PyQt5</w:t>
      </w:r>
      <w:r>
        <w:rPr>
          <w:rFonts w:eastAsia="Times New Roman" w:cs="Times New Roman"/>
          <w:color w:val="000000"/>
          <w:szCs w:val="24"/>
        </w:rPr>
        <w:t>.</w:t>
      </w:r>
    </w:p>
    <w:p w14:paraId="37C835BA" w14:textId="77777777" w:rsidR="008F75D2" w:rsidRDefault="008F75D2" w:rsidP="008F75D2">
      <w:pPr>
        <w:rPr>
          <w:rFonts w:eastAsia="Times New Roman" w:cs="Times New Roman"/>
          <w:color w:val="000000"/>
          <w:szCs w:val="24"/>
        </w:rPr>
      </w:pPr>
    </w:p>
    <w:p w14:paraId="3DF6704C" w14:textId="732D9C0B" w:rsidR="008F75D2" w:rsidRDefault="008F75D2" w:rsidP="008F75D2">
      <w:pPr>
        <w:rPr>
          <w:b/>
          <w:color w:val="000000"/>
        </w:rPr>
      </w:pPr>
      <w:r w:rsidRPr="008F75D2">
        <w:rPr>
          <w:rFonts w:eastAsia="Times New Roman" w:cs="Times New Roman"/>
          <w:b/>
          <w:color w:val="000000"/>
          <w:szCs w:val="24"/>
        </w:rPr>
        <w:t xml:space="preserve">4.3.3 </w:t>
      </w:r>
      <w:r w:rsidRPr="008F75D2">
        <w:rPr>
          <w:b/>
          <w:color w:val="000000"/>
        </w:rPr>
        <w:t>Требование к техническому обеспечению</w:t>
      </w:r>
    </w:p>
    <w:p w14:paraId="4F448770" w14:textId="49272842" w:rsidR="008F75D2" w:rsidRDefault="008F75D2" w:rsidP="008F75D2">
      <w:pPr>
        <w:rPr>
          <w:rFonts w:eastAsia="Times New Roman" w:cs="Times New Roman"/>
          <w:color w:val="000000"/>
          <w:szCs w:val="24"/>
        </w:rPr>
      </w:pPr>
      <w:r w:rsidRPr="008F75D2">
        <w:rPr>
          <w:rFonts w:eastAsia="Times New Roman" w:cs="Times New Roman"/>
          <w:color w:val="000000"/>
          <w:szCs w:val="24"/>
        </w:rPr>
        <w:t xml:space="preserve">Оборудование: Приложение должно работать на </w:t>
      </w:r>
      <w:r w:rsidR="001A0FE1">
        <w:rPr>
          <w:rFonts w:eastAsia="Times New Roman" w:cs="Times New Roman"/>
          <w:color w:val="000000"/>
          <w:szCs w:val="24"/>
        </w:rPr>
        <w:t>стационарных</w:t>
      </w:r>
      <w:r w:rsidRPr="008F75D2">
        <w:rPr>
          <w:rFonts w:eastAsia="Times New Roman" w:cs="Times New Roman"/>
          <w:color w:val="000000"/>
          <w:szCs w:val="24"/>
        </w:rPr>
        <w:t xml:space="preserve"> компьютерах с установленной ОС Windows, </w:t>
      </w:r>
      <w:proofErr w:type="spellStart"/>
      <w:r w:rsidRPr="008F75D2">
        <w:rPr>
          <w:rFonts w:eastAsia="Times New Roman" w:cs="Times New Roman"/>
          <w:color w:val="000000"/>
          <w:szCs w:val="24"/>
        </w:rPr>
        <w:t>macOS</w:t>
      </w:r>
      <w:proofErr w:type="spellEnd"/>
      <w:r w:rsidRPr="008F75D2">
        <w:rPr>
          <w:rFonts w:eastAsia="Times New Roman" w:cs="Times New Roman"/>
          <w:color w:val="000000"/>
          <w:szCs w:val="24"/>
        </w:rPr>
        <w:t xml:space="preserve"> или Linux.</w:t>
      </w:r>
    </w:p>
    <w:p w14:paraId="16C1F16C" w14:textId="6A4CCFFC" w:rsidR="008F75D2" w:rsidRPr="008F75D2" w:rsidRDefault="008F75D2" w:rsidP="008F75D2">
      <w:pPr>
        <w:rPr>
          <w:rFonts w:eastAsia="Times New Roman" w:cs="Times New Roman"/>
          <w:color w:val="000000"/>
          <w:szCs w:val="24"/>
        </w:rPr>
      </w:pPr>
      <w:r w:rsidRPr="008F75D2">
        <w:rPr>
          <w:rFonts w:eastAsia="Times New Roman" w:cs="Times New Roman"/>
          <w:color w:val="000000"/>
          <w:szCs w:val="24"/>
        </w:rPr>
        <w:t>Параметры системы: Минимальные системные требования для обеспечения стабильной работы приложения</w:t>
      </w:r>
      <w:r>
        <w:rPr>
          <w:rFonts w:eastAsia="Times New Roman" w:cs="Times New Roman"/>
          <w:color w:val="000000"/>
          <w:szCs w:val="24"/>
        </w:rPr>
        <w:t>.</w:t>
      </w:r>
    </w:p>
    <w:p w14:paraId="323EF671" w14:textId="77777777" w:rsidR="008F75D2" w:rsidRPr="008F75D2" w:rsidRDefault="008F75D2" w:rsidP="008F75D2">
      <w:pPr>
        <w:rPr>
          <w:rFonts w:eastAsia="Times New Roman" w:cs="Times New Roman"/>
          <w:color w:val="000000"/>
          <w:szCs w:val="24"/>
        </w:rPr>
      </w:pPr>
    </w:p>
    <w:p w14:paraId="7A3228D3" w14:textId="66701DBA" w:rsidR="00AB4DD7" w:rsidRPr="001A0FE1" w:rsidRDefault="001A0FE1" w:rsidP="001A0FE1">
      <w:pPr>
        <w:rPr>
          <w:b/>
          <w:color w:val="000000"/>
          <w:szCs w:val="24"/>
        </w:rPr>
      </w:pPr>
      <w:r w:rsidRPr="001A0FE1">
        <w:rPr>
          <w:rFonts w:cs="Times New Roman"/>
          <w:b/>
          <w:szCs w:val="24"/>
        </w:rPr>
        <w:t xml:space="preserve">4.3.4 </w:t>
      </w:r>
      <w:r w:rsidRPr="001A0FE1">
        <w:rPr>
          <w:b/>
          <w:color w:val="000000"/>
          <w:szCs w:val="24"/>
        </w:rPr>
        <w:t>Требования к математическому обеспечению</w:t>
      </w:r>
    </w:p>
    <w:p w14:paraId="33BDADEB" w14:textId="77777777" w:rsidR="001A0FE1" w:rsidRDefault="001A0FE1" w:rsidP="001A0FE1">
      <w:r w:rsidRPr="004D49CA">
        <w:t>Требование не предъявляются.</w:t>
      </w:r>
    </w:p>
    <w:p w14:paraId="0EC5EA83" w14:textId="77777777" w:rsidR="001A0FE1" w:rsidRPr="004D49CA" w:rsidRDefault="001A0FE1" w:rsidP="001A0FE1"/>
    <w:p w14:paraId="2F6794A1" w14:textId="09474452" w:rsidR="001A0FE1" w:rsidRPr="001A0FE1" w:rsidRDefault="001A0FE1" w:rsidP="001A0FE1">
      <w:pPr>
        <w:rPr>
          <w:b/>
          <w:color w:val="000000"/>
          <w:szCs w:val="24"/>
        </w:rPr>
      </w:pPr>
      <w:r w:rsidRPr="001A0FE1">
        <w:rPr>
          <w:rFonts w:cs="Times New Roman"/>
          <w:b/>
          <w:szCs w:val="24"/>
        </w:rPr>
        <w:t xml:space="preserve">4.3.5 </w:t>
      </w:r>
      <w:r>
        <w:rPr>
          <w:b/>
          <w:color w:val="000000"/>
          <w:szCs w:val="24"/>
        </w:rPr>
        <w:t>Т</w:t>
      </w:r>
      <w:r w:rsidRPr="001A0FE1">
        <w:rPr>
          <w:b/>
          <w:color w:val="000000"/>
          <w:szCs w:val="24"/>
        </w:rPr>
        <w:t>ребования к метрологическому обеспечению</w:t>
      </w:r>
    </w:p>
    <w:p w14:paraId="134B5137" w14:textId="3F6F2928" w:rsidR="001A0FE1" w:rsidRDefault="001A0FE1" w:rsidP="001A0FE1">
      <w:pPr>
        <w:rPr>
          <w:rFonts w:cs="Times New Roman"/>
          <w:szCs w:val="24"/>
        </w:rPr>
      </w:pPr>
      <w:r w:rsidRPr="001A0FE1">
        <w:rPr>
          <w:rFonts w:cs="Times New Roman"/>
          <w:szCs w:val="24"/>
        </w:rPr>
        <w:t xml:space="preserve">Качество изображений: Поддержка высококачественных изображений для обеспечения четкости деталей в кусочках </w:t>
      </w:r>
      <w:proofErr w:type="spellStart"/>
      <w:proofErr w:type="gramStart"/>
      <w:r w:rsidRPr="001A0FE1">
        <w:rPr>
          <w:rFonts w:cs="Times New Roman"/>
          <w:szCs w:val="24"/>
        </w:rPr>
        <w:t>пазла.Точные</w:t>
      </w:r>
      <w:proofErr w:type="spellEnd"/>
      <w:proofErr w:type="gramEnd"/>
      <w:r w:rsidRPr="001A0FE1">
        <w:rPr>
          <w:rFonts w:cs="Times New Roman"/>
          <w:szCs w:val="24"/>
        </w:rPr>
        <w:t xml:space="preserve"> размеры: Адаптация размеров </w:t>
      </w:r>
      <w:proofErr w:type="spellStart"/>
      <w:r w:rsidRPr="001A0FE1">
        <w:rPr>
          <w:rFonts w:cs="Times New Roman"/>
          <w:szCs w:val="24"/>
        </w:rPr>
        <w:t>пазла</w:t>
      </w:r>
      <w:proofErr w:type="spellEnd"/>
      <w:r w:rsidRPr="001A0FE1">
        <w:rPr>
          <w:rFonts w:cs="Times New Roman"/>
          <w:szCs w:val="24"/>
        </w:rPr>
        <w:t xml:space="preserve"> и кусочков в зависимости от разрешения и пропорций загружаемого изображения.</w:t>
      </w:r>
    </w:p>
    <w:p w14:paraId="0E14AC06" w14:textId="77777777" w:rsidR="001A0FE1" w:rsidRPr="001A0FE1" w:rsidRDefault="001A0FE1" w:rsidP="001A0FE1">
      <w:pPr>
        <w:rPr>
          <w:rFonts w:cs="Times New Roman"/>
          <w:szCs w:val="24"/>
        </w:rPr>
      </w:pPr>
    </w:p>
    <w:p w14:paraId="3CD21493" w14:textId="6A60533E" w:rsidR="003F2B3B" w:rsidRDefault="003F2B3B">
      <w:pPr>
        <w:spacing w:before="0" w:after="200" w:line="276" w:lineRule="auto"/>
        <w:ind w:firstLine="0"/>
        <w:contextualSpacing w:val="0"/>
        <w:jc w:val="left"/>
        <w:rPr>
          <w:b/>
          <w:color w:val="000000"/>
        </w:rPr>
      </w:pPr>
      <w:r w:rsidRPr="00247D69">
        <w:br w:type="page"/>
      </w:r>
      <w:r w:rsidR="001A0FE1" w:rsidRPr="001A0FE1">
        <w:rPr>
          <w:b/>
        </w:rPr>
        <w:lastRenderedPageBreak/>
        <w:t xml:space="preserve">4.3.6 </w:t>
      </w:r>
      <w:r w:rsidR="001A0FE1" w:rsidRPr="001A0FE1">
        <w:rPr>
          <w:b/>
          <w:color w:val="000000"/>
        </w:rPr>
        <w:t>Требование к форматам хранения данных</w:t>
      </w:r>
    </w:p>
    <w:p w14:paraId="33110D9D" w14:textId="77777777" w:rsidR="001A0FE1" w:rsidRDefault="001A0FE1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Cs/>
        </w:rPr>
      </w:pPr>
      <w:r w:rsidRPr="001A0FE1">
        <w:rPr>
          <w:rFonts w:eastAsiaTheme="majorEastAsia" w:cs="Times New Roman"/>
          <w:bCs/>
        </w:rPr>
        <w:t>Изображения:</w:t>
      </w:r>
    </w:p>
    <w:p w14:paraId="6E295C14" w14:textId="77777777" w:rsidR="001A0FE1" w:rsidRDefault="001A0FE1" w:rsidP="005A3A82">
      <w:pPr>
        <w:spacing w:before="0" w:after="200"/>
        <w:ind w:firstLine="0"/>
        <w:contextualSpacing w:val="0"/>
        <w:jc w:val="left"/>
        <w:rPr>
          <w:rFonts w:eastAsiaTheme="majorEastAsia" w:cs="Times New Roman"/>
          <w:bCs/>
        </w:rPr>
      </w:pPr>
      <w:r w:rsidRPr="001A0FE1">
        <w:rPr>
          <w:rFonts w:eastAsiaTheme="majorEastAsia" w:cs="Times New Roman"/>
          <w:bCs/>
        </w:rPr>
        <w:t>Поддерживаемые форматы:</w:t>
      </w:r>
      <w:r>
        <w:rPr>
          <w:rFonts w:eastAsiaTheme="majorEastAsia" w:cs="Times New Roman"/>
          <w:bCs/>
        </w:rPr>
        <w:t xml:space="preserve"> </w:t>
      </w:r>
      <w:r w:rsidRPr="001A0FE1">
        <w:rPr>
          <w:rFonts w:eastAsiaTheme="majorEastAsia" w:cs="Times New Roman"/>
          <w:bCs/>
        </w:rPr>
        <w:t>PNG, JPG, JPEG, BMP</w:t>
      </w:r>
    </w:p>
    <w:p w14:paraId="0C66746D" w14:textId="0DF8B28E" w:rsidR="001A0FE1" w:rsidRDefault="001A0FE1" w:rsidP="005A3A82">
      <w:pPr>
        <w:spacing w:before="0" w:after="200"/>
        <w:ind w:firstLine="0"/>
        <w:contextualSpacing w:val="0"/>
        <w:jc w:val="left"/>
        <w:rPr>
          <w:rFonts w:eastAsiaTheme="majorEastAsia" w:cs="Times New Roman"/>
          <w:bCs/>
        </w:rPr>
      </w:pPr>
      <w:r w:rsidRPr="001A0FE1">
        <w:rPr>
          <w:rFonts w:eastAsiaTheme="majorEastAsia" w:cs="Times New Roman"/>
          <w:bCs/>
        </w:rPr>
        <w:t>Требования:</w:t>
      </w:r>
      <w:r>
        <w:rPr>
          <w:rFonts w:eastAsiaTheme="majorEastAsia" w:cs="Times New Roman"/>
          <w:bCs/>
        </w:rPr>
        <w:t xml:space="preserve"> </w:t>
      </w:r>
      <w:r w:rsidRPr="001A0FE1">
        <w:rPr>
          <w:rFonts w:eastAsiaTheme="majorEastAsia" w:cs="Times New Roman"/>
          <w:bCs/>
        </w:rPr>
        <w:t>Изображение должно иметь достаточное разрешение для качественного отображения при масштабировании. Желательно, чтобы изображения были минимум 300x300 пикселей</w:t>
      </w:r>
      <w:r>
        <w:rPr>
          <w:rFonts w:eastAsiaTheme="majorEastAsia" w:cs="Times New Roman"/>
          <w:bCs/>
        </w:rPr>
        <w:t>.</w:t>
      </w:r>
    </w:p>
    <w:p w14:paraId="18E6B313" w14:textId="6358E30F" w:rsidR="00B60B76" w:rsidRDefault="00B60B76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Cs/>
        </w:rPr>
      </w:pPr>
      <w:r>
        <w:rPr>
          <w:rFonts w:eastAsiaTheme="majorEastAsia" w:cs="Times New Roman"/>
          <w:bCs/>
        </w:rPr>
        <w:br w:type="page"/>
      </w:r>
    </w:p>
    <w:p w14:paraId="640B9947" w14:textId="77777777" w:rsidR="001A0FE1" w:rsidRPr="001A0FE1" w:rsidRDefault="001A0FE1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Cs/>
        </w:rPr>
      </w:pPr>
    </w:p>
    <w:tbl>
      <w:tblPr>
        <w:tblStyle w:val="ac"/>
        <w:tblpPr w:leftFromText="180" w:rightFromText="180" w:vertAnchor="page" w:horzAnchor="margin" w:tblpY="2267"/>
        <w:tblW w:w="0" w:type="auto"/>
        <w:tblLook w:val="04A0" w:firstRow="1" w:lastRow="0" w:firstColumn="1" w:lastColumn="0" w:noHBand="0" w:noVBand="1"/>
      </w:tblPr>
      <w:tblGrid>
        <w:gridCol w:w="878"/>
        <w:gridCol w:w="2491"/>
        <w:gridCol w:w="3685"/>
        <w:gridCol w:w="3367"/>
      </w:tblGrid>
      <w:tr w:rsidR="00FB7F16" w14:paraId="66D66922" w14:textId="77777777" w:rsidTr="00FB7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8" w:type="dxa"/>
          </w:tcPr>
          <w:p w14:paraId="1E3954E5" w14:textId="77777777" w:rsidR="00FB7F16" w:rsidRPr="00B60B7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eastAsiaTheme="majorEastAsia" w:cs="Times New Roman"/>
                <w:bCs/>
                <w:szCs w:val="24"/>
              </w:rPr>
            </w:pPr>
            <w:bookmarkStart w:id="16" w:name="_Toc179146748"/>
            <w:bookmarkEnd w:id="13"/>
            <w:r w:rsidRPr="00B60B76">
              <w:rPr>
                <w:rFonts w:eastAsiaTheme="majorEastAsia" w:cs="Times New Roman"/>
                <w:bCs/>
                <w:szCs w:val="24"/>
              </w:rPr>
              <w:t xml:space="preserve">Этап </w:t>
            </w:r>
          </w:p>
        </w:tc>
        <w:tc>
          <w:tcPr>
            <w:tcW w:w="2491" w:type="dxa"/>
          </w:tcPr>
          <w:p w14:paraId="187A9E2D" w14:textId="77777777" w:rsidR="00FB7F16" w:rsidRPr="00B60B7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B60B76">
              <w:rPr>
                <w:rFonts w:cs="Times New Roman"/>
                <w:szCs w:val="24"/>
              </w:rPr>
              <w:t>Наименование этапа</w:t>
            </w:r>
          </w:p>
        </w:tc>
        <w:tc>
          <w:tcPr>
            <w:tcW w:w="3685" w:type="dxa"/>
          </w:tcPr>
          <w:p w14:paraId="3312D4AD" w14:textId="77777777" w:rsidR="00FB7F16" w:rsidRPr="00B60B7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eastAsiaTheme="majorEastAsia" w:cs="Times New Roman"/>
                <w:bCs/>
                <w:szCs w:val="24"/>
              </w:rPr>
            </w:pPr>
            <w:r w:rsidRPr="00B60B76">
              <w:rPr>
                <w:rFonts w:cs="Times New Roman"/>
                <w:szCs w:val="24"/>
              </w:rPr>
              <w:t>Состав работ</w:t>
            </w:r>
          </w:p>
        </w:tc>
        <w:tc>
          <w:tcPr>
            <w:tcW w:w="3367" w:type="dxa"/>
          </w:tcPr>
          <w:p w14:paraId="7475D0C1" w14:textId="77777777" w:rsidR="00FB7F16" w:rsidRPr="00B60B7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eastAsiaTheme="majorEastAsia" w:cs="Times New Roman"/>
                <w:bCs/>
                <w:szCs w:val="24"/>
              </w:rPr>
            </w:pPr>
            <w:r w:rsidRPr="00B60B76">
              <w:rPr>
                <w:rFonts w:cs="Times New Roman"/>
                <w:bCs/>
                <w:color w:val="444444"/>
                <w:szCs w:val="24"/>
                <w:shd w:val="clear" w:color="auto" w:fill="FFFFFF"/>
              </w:rPr>
              <w:t>Результаты работ</w:t>
            </w:r>
          </w:p>
        </w:tc>
      </w:tr>
      <w:tr w:rsidR="00FB7F16" w14:paraId="45A7572F" w14:textId="77777777" w:rsidTr="00FB7F16">
        <w:tc>
          <w:tcPr>
            <w:tcW w:w="878" w:type="dxa"/>
          </w:tcPr>
          <w:p w14:paraId="4A8C2248" w14:textId="77777777" w:rsidR="00FB7F1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rPr>
                <w:rFonts w:eastAsiaTheme="majorEastAsia" w:cs="Times New Roman"/>
                <w:bCs/>
              </w:rPr>
              <w:t>1</w:t>
            </w:r>
          </w:p>
        </w:tc>
        <w:tc>
          <w:tcPr>
            <w:tcW w:w="2491" w:type="dxa"/>
          </w:tcPr>
          <w:p w14:paraId="7D0BF154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</w:pPr>
            <w:r>
              <w:t>Настройка рабочего окружения</w:t>
            </w:r>
          </w:p>
        </w:tc>
        <w:tc>
          <w:tcPr>
            <w:tcW w:w="3685" w:type="dxa"/>
          </w:tcPr>
          <w:p w14:paraId="4E36272A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rPr>
                <w:color w:val="000000"/>
              </w:rPr>
              <w:t>Выбор язык для написания программы; выбор среды разработки, на котором будет писаться данная программа; выбор библиотеки которые будут использоваться для написания программы.</w:t>
            </w:r>
          </w:p>
        </w:tc>
        <w:tc>
          <w:tcPr>
            <w:tcW w:w="3367" w:type="dxa"/>
          </w:tcPr>
          <w:p w14:paraId="0E8955A5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rPr>
                <w:color w:val="000000"/>
              </w:rPr>
              <w:t>Акт выполненных работ; готовое к написанию кода рабочее место.</w:t>
            </w:r>
          </w:p>
        </w:tc>
      </w:tr>
      <w:tr w:rsidR="00FB7F16" w14:paraId="454CB61E" w14:textId="77777777" w:rsidTr="00FB7F16">
        <w:tc>
          <w:tcPr>
            <w:tcW w:w="878" w:type="dxa"/>
          </w:tcPr>
          <w:p w14:paraId="3FC8816A" w14:textId="77777777" w:rsidR="00FB7F1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rPr>
                <w:rFonts w:eastAsiaTheme="majorEastAsia" w:cs="Times New Roman"/>
                <w:bCs/>
              </w:rPr>
              <w:t>2</w:t>
            </w:r>
          </w:p>
        </w:tc>
        <w:tc>
          <w:tcPr>
            <w:tcW w:w="2491" w:type="dxa"/>
          </w:tcPr>
          <w:p w14:paraId="0A198319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t>Техническое задание</w:t>
            </w:r>
          </w:p>
        </w:tc>
        <w:tc>
          <w:tcPr>
            <w:tcW w:w="3685" w:type="dxa"/>
          </w:tcPr>
          <w:p w14:paraId="0FC7036B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t>Написание предметной области.</w:t>
            </w:r>
          </w:p>
        </w:tc>
        <w:tc>
          <w:tcPr>
            <w:tcW w:w="3367" w:type="dxa"/>
          </w:tcPr>
          <w:p w14:paraId="60DACF39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t>Техническое задание.</w:t>
            </w:r>
          </w:p>
        </w:tc>
      </w:tr>
      <w:tr w:rsidR="00FB7F16" w14:paraId="34B1B371" w14:textId="77777777" w:rsidTr="00FB7F16">
        <w:tc>
          <w:tcPr>
            <w:tcW w:w="878" w:type="dxa"/>
          </w:tcPr>
          <w:p w14:paraId="2AF372C5" w14:textId="77777777" w:rsidR="00FB7F1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rPr>
                <w:rFonts w:eastAsiaTheme="majorEastAsia" w:cs="Times New Roman"/>
                <w:bCs/>
              </w:rPr>
              <w:t>3</w:t>
            </w:r>
          </w:p>
        </w:tc>
        <w:tc>
          <w:tcPr>
            <w:tcW w:w="2491" w:type="dxa"/>
          </w:tcPr>
          <w:p w14:paraId="5886A92F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 w:rsidRPr="00B60B76">
              <w:rPr>
                <w:rFonts w:eastAsiaTheme="majorEastAsia" w:cs="Times New Roman"/>
                <w:bCs/>
              </w:rPr>
              <w:t>Проектирование</w:t>
            </w:r>
          </w:p>
        </w:tc>
        <w:tc>
          <w:tcPr>
            <w:tcW w:w="3685" w:type="dxa"/>
          </w:tcPr>
          <w:p w14:paraId="41156410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 w:rsidRPr="00B60B76">
              <w:rPr>
                <w:rFonts w:eastAsiaTheme="majorEastAsia" w:cs="Times New Roman"/>
                <w:bCs/>
              </w:rPr>
              <w:t>Проектирование интерфейса приложения</w:t>
            </w:r>
          </w:p>
        </w:tc>
        <w:tc>
          <w:tcPr>
            <w:tcW w:w="3367" w:type="dxa"/>
          </w:tcPr>
          <w:p w14:paraId="6CAC9A8B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rPr>
                <w:color w:val="000000"/>
              </w:rPr>
              <w:t>Акт выполненных работ.</w:t>
            </w:r>
          </w:p>
        </w:tc>
      </w:tr>
      <w:tr w:rsidR="00FB7F16" w14:paraId="10E0C79C" w14:textId="77777777" w:rsidTr="00FB7F16">
        <w:tc>
          <w:tcPr>
            <w:tcW w:w="878" w:type="dxa"/>
          </w:tcPr>
          <w:p w14:paraId="203DD417" w14:textId="77777777" w:rsidR="00FB7F1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rPr>
                <w:rFonts w:eastAsiaTheme="majorEastAsia" w:cs="Times New Roman"/>
                <w:bCs/>
              </w:rPr>
              <w:t>4</w:t>
            </w:r>
          </w:p>
        </w:tc>
        <w:tc>
          <w:tcPr>
            <w:tcW w:w="2491" w:type="dxa"/>
          </w:tcPr>
          <w:p w14:paraId="7EFE2841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t>Написание кода программного обеспечения</w:t>
            </w:r>
          </w:p>
        </w:tc>
        <w:tc>
          <w:tcPr>
            <w:tcW w:w="3685" w:type="dxa"/>
          </w:tcPr>
          <w:p w14:paraId="775B44C3" w14:textId="77777777" w:rsidR="00FB7F16" w:rsidRDefault="00FB7F16" w:rsidP="00FB7F16">
            <w:pPr>
              <w:pStyle w:val="vgutTableText"/>
              <w:spacing w:line="360" w:lineRule="auto"/>
            </w:pPr>
            <w:r>
              <w:t>Написание прототипа;</w:t>
            </w:r>
          </w:p>
          <w:p w14:paraId="0369F67D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t>Написание готовой программы;</w:t>
            </w:r>
          </w:p>
        </w:tc>
        <w:tc>
          <w:tcPr>
            <w:tcW w:w="3367" w:type="dxa"/>
          </w:tcPr>
          <w:p w14:paraId="1321C073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t>Акт выполненных работ; программное обеспечение.</w:t>
            </w:r>
          </w:p>
        </w:tc>
      </w:tr>
      <w:tr w:rsidR="00FB7F16" w14:paraId="0715C0A6" w14:textId="77777777" w:rsidTr="00FB7F16">
        <w:tc>
          <w:tcPr>
            <w:tcW w:w="878" w:type="dxa"/>
          </w:tcPr>
          <w:p w14:paraId="1A565842" w14:textId="77777777" w:rsidR="00FB7F1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rPr>
                <w:rFonts w:eastAsiaTheme="majorEastAsia" w:cs="Times New Roman"/>
                <w:bCs/>
              </w:rPr>
              <w:t>5</w:t>
            </w:r>
          </w:p>
        </w:tc>
        <w:tc>
          <w:tcPr>
            <w:tcW w:w="2491" w:type="dxa"/>
          </w:tcPr>
          <w:p w14:paraId="7D84925F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t>Тестирование программы</w:t>
            </w:r>
          </w:p>
        </w:tc>
        <w:tc>
          <w:tcPr>
            <w:tcW w:w="3685" w:type="dxa"/>
          </w:tcPr>
          <w:p w14:paraId="61F041C4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t>Протестировать приложение на основе методики тестирования.</w:t>
            </w:r>
          </w:p>
        </w:tc>
        <w:tc>
          <w:tcPr>
            <w:tcW w:w="3367" w:type="dxa"/>
          </w:tcPr>
          <w:p w14:paraId="5917F4C3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t>Акт выполненных работ; список недоработок и ошибок в работе программного обеспечения.</w:t>
            </w:r>
          </w:p>
        </w:tc>
      </w:tr>
      <w:tr w:rsidR="00FB7F16" w14:paraId="038D13C9" w14:textId="77777777" w:rsidTr="00FB7F16">
        <w:tc>
          <w:tcPr>
            <w:tcW w:w="878" w:type="dxa"/>
          </w:tcPr>
          <w:p w14:paraId="688C51AE" w14:textId="77777777" w:rsidR="00FB7F1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rPr>
                <w:rFonts w:eastAsiaTheme="majorEastAsia" w:cs="Times New Roman"/>
                <w:bCs/>
              </w:rPr>
              <w:t>6</w:t>
            </w:r>
          </w:p>
        </w:tc>
        <w:tc>
          <w:tcPr>
            <w:tcW w:w="2491" w:type="dxa"/>
          </w:tcPr>
          <w:p w14:paraId="6A2674F2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</w:pPr>
            <w:r>
              <w:rPr>
                <w:color w:val="000000"/>
              </w:rPr>
              <w:t>Доработка программы</w:t>
            </w:r>
          </w:p>
        </w:tc>
        <w:tc>
          <w:tcPr>
            <w:tcW w:w="3685" w:type="dxa"/>
          </w:tcPr>
          <w:p w14:paraId="606167F7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</w:pPr>
            <w:r>
              <w:rPr>
                <w:color w:val="000000"/>
              </w:rPr>
              <w:t>Исправление ошибок в программе, которые были выявлены в тестировании.</w:t>
            </w:r>
          </w:p>
        </w:tc>
        <w:tc>
          <w:tcPr>
            <w:tcW w:w="3367" w:type="dxa"/>
          </w:tcPr>
          <w:p w14:paraId="13DE58D5" w14:textId="77777777" w:rsidR="00FB7F16" w:rsidRDefault="00FB7F16" w:rsidP="00FB7F16">
            <w:pPr>
              <w:pStyle w:val="afc"/>
              <w:spacing w:before="0" w:beforeAutospacing="0" w:after="0" w:afterAutospacing="0" w:line="360" w:lineRule="auto"/>
            </w:pPr>
            <w:r>
              <w:rPr>
                <w:color w:val="000000"/>
              </w:rPr>
              <w:t>Акт выполненных работ.</w:t>
            </w:r>
          </w:p>
          <w:p w14:paraId="54029EA5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</w:pPr>
          </w:p>
        </w:tc>
      </w:tr>
      <w:tr w:rsidR="00FB7F16" w14:paraId="53211755" w14:textId="77777777" w:rsidTr="00FB7F16">
        <w:trPr>
          <w:trHeight w:val="2541"/>
        </w:trPr>
        <w:tc>
          <w:tcPr>
            <w:tcW w:w="878" w:type="dxa"/>
          </w:tcPr>
          <w:p w14:paraId="563CB273" w14:textId="77777777" w:rsidR="00FB7F16" w:rsidRDefault="00FB7F16" w:rsidP="00FB7F16">
            <w:pPr>
              <w:spacing w:before="0" w:after="200" w:line="276" w:lineRule="auto"/>
              <w:ind w:firstLine="0"/>
              <w:contextualSpacing w:val="0"/>
              <w:jc w:val="left"/>
              <w:rPr>
                <w:rFonts w:eastAsiaTheme="majorEastAsia" w:cs="Times New Roman"/>
                <w:bCs/>
              </w:rPr>
            </w:pPr>
            <w:r>
              <w:rPr>
                <w:rFonts w:eastAsiaTheme="majorEastAsia" w:cs="Times New Roman"/>
                <w:bCs/>
              </w:rPr>
              <w:t>7</w:t>
            </w:r>
          </w:p>
        </w:tc>
        <w:tc>
          <w:tcPr>
            <w:tcW w:w="2491" w:type="dxa"/>
          </w:tcPr>
          <w:p w14:paraId="7196DAF6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color w:val="000000"/>
              </w:rPr>
            </w:pPr>
            <w:r>
              <w:t>Подготовка эксплуатационной документации</w:t>
            </w:r>
          </w:p>
        </w:tc>
        <w:tc>
          <w:tcPr>
            <w:tcW w:w="3685" w:type="dxa"/>
          </w:tcPr>
          <w:p w14:paraId="435B12DE" w14:textId="77777777" w:rsidR="00FB7F16" w:rsidRDefault="00FB7F16" w:rsidP="00FB7F16">
            <w:pPr>
              <w:pStyle w:val="vgutTableText"/>
              <w:spacing w:line="360" w:lineRule="auto"/>
            </w:pPr>
            <w:r>
              <w:t>Написание руководство пользователя;</w:t>
            </w:r>
          </w:p>
          <w:p w14:paraId="17EFA019" w14:textId="77777777" w:rsidR="00FB7F16" w:rsidRDefault="00FB7F16" w:rsidP="00FB7F16">
            <w:pPr>
              <w:pStyle w:val="vgutTableText"/>
              <w:spacing w:line="360" w:lineRule="auto"/>
            </w:pPr>
            <w:r>
              <w:t>Написание руководства программиста (оператора);</w:t>
            </w:r>
          </w:p>
          <w:p w14:paraId="5EDDA391" w14:textId="77777777" w:rsidR="00FB7F16" w:rsidRDefault="00FB7F16" w:rsidP="00FB7F16">
            <w:pPr>
              <w:spacing w:before="0" w:after="200"/>
              <w:ind w:firstLine="0"/>
              <w:contextualSpacing w:val="0"/>
              <w:jc w:val="left"/>
              <w:rPr>
                <w:color w:val="000000"/>
              </w:rPr>
            </w:pPr>
            <w:r>
              <w:t>Написание программа и методика испытания.</w:t>
            </w:r>
          </w:p>
        </w:tc>
        <w:tc>
          <w:tcPr>
            <w:tcW w:w="3367" w:type="dxa"/>
          </w:tcPr>
          <w:p w14:paraId="77D8CC43" w14:textId="77777777" w:rsidR="00FB7F16" w:rsidRDefault="00FB7F16" w:rsidP="00FB7F16">
            <w:pPr>
              <w:pStyle w:val="afc"/>
              <w:spacing w:before="0" w:beforeAutospacing="0" w:after="0" w:afterAutospacing="0" w:line="360" w:lineRule="auto"/>
              <w:rPr>
                <w:color w:val="000000"/>
              </w:rPr>
            </w:pPr>
            <w:r>
              <w:t>Руководство пользователя; руководство программиста (оператора); программа и методика испытания.</w:t>
            </w:r>
          </w:p>
        </w:tc>
      </w:tr>
    </w:tbl>
    <w:p w14:paraId="44DE5A71" w14:textId="5B376294" w:rsidR="002B04BA" w:rsidRPr="00FB7F16" w:rsidRDefault="00FB7F16" w:rsidP="002F3A52">
      <w:pPr>
        <w:pStyle w:val="a0"/>
        <w:numPr>
          <w:ilvl w:val="0"/>
          <w:numId w:val="13"/>
        </w:numPr>
        <w:rPr>
          <w:b/>
        </w:rPr>
      </w:pPr>
      <w:r w:rsidRPr="00FB7F16">
        <w:rPr>
          <w:b/>
        </w:rPr>
        <w:t xml:space="preserve"> </w:t>
      </w:r>
      <w:r w:rsidR="00B60B76" w:rsidRPr="00FB7F16">
        <w:rPr>
          <w:b/>
        </w:rPr>
        <w:t>Состав и содержание работ по созданию системы</w:t>
      </w:r>
      <w:bookmarkEnd w:id="16"/>
    </w:p>
    <w:p w14:paraId="26E32AAA" w14:textId="5BA90570" w:rsidR="00FB7F16" w:rsidRDefault="00FB7F16" w:rsidP="00FB7F16">
      <w:pPr>
        <w:pStyle w:val="1"/>
        <w:keepNext w:val="0"/>
        <w:keepLines w:val="0"/>
        <w:pageBreakBefore w:val="0"/>
        <w:numPr>
          <w:ilvl w:val="0"/>
          <w:numId w:val="0"/>
        </w:numPr>
        <w:tabs>
          <w:tab w:val="clear" w:pos="1418"/>
        </w:tabs>
        <w:spacing w:line="240" w:lineRule="auto"/>
        <w:ind w:left="660"/>
        <w:contextualSpacing w:val="0"/>
        <w:textAlignment w:val="baseline"/>
        <w:rPr>
          <w:color w:val="000000"/>
        </w:rPr>
      </w:pPr>
      <w:bookmarkStart w:id="17" w:name="_Toc106261640"/>
      <w:r>
        <w:rPr>
          <w:color w:val="000000"/>
          <w:szCs w:val="24"/>
        </w:rPr>
        <w:lastRenderedPageBreak/>
        <w:t>6 Порядок контроля и приемки системы</w:t>
      </w:r>
    </w:p>
    <w:p w14:paraId="73E88BDA" w14:textId="51B8D9F4" w:rsidR="00FB7F16" w:rsidRDefault="00FB7F16" w:rsidP="00FB7F16">
      <w:pPr>
        <w:pStyle w:val="2"/>
        <w:keepNext w:val="0"/>
        <w:keepLines w:val="0"/>
        <w:numPr>
          <w:ilvl w:val="0"/>
          <w:numId w:val="0"/>
        </w:numPr>
        <w:tabs>
          <w:tab w:val="clear" w:pos="1560"/>
        </w:tabs>
        <w:spacing w:line="240" w:lineRule="auto"/>
        <w:ind w:left="1211"/>
        <w:contextualSpacing w:val="0"/>
        <w:textAlignment w:val="baseline"/>
        <w:rPr>
          <w:color w:val="000000"/>
          <w:szCs w:val="24"/>
        </w:rPr>
      </w:pPr>
      <w:r>
        <w:rPr>
          <w:color w:val="000000"/>
          <w:szCs w:val="24"/>
        </w:rPr>
        <w:t>6.1 Виды испытаний</w:t>
      </w:r>
    </w:p>
    <w:p w14:paraId="4D36DE1F" w14:textId="77777777" w:rsidR="00FB7F16" w:rsidRPr="00FB7F16" w:rsidRDefault="00FB7F16" w:rsidP="00FB7F16">
      <w:pPr>
        <w:contextualSpacing w:val="0"/>
        <w:rPr>
          <w:rFonts w:eastAsia="Times New Roman" w:cs="Times New Roman"/>
          <w:szCs w:val="24"/>
        </w:rPr>
      </w:pPr>
      <w:r w:rsidRPr="00FB7F16">
        <w:rPr>
          <w:rFonts w:eastAsia="Times New Roman" w:cs="Times New Roman"/>
          <w:color w:val="000000"/>
          <w:szCs w:val="24"/>
        </w:rPr>
        <w:t>Во время испытаний проверить работу программу по следующим позициям:</w:t>
      </w:r>
    </w:p>
    <w:p w14:paraId="10694FAC" w14:textId="77777777" w:rsidR="00FB7F16" w:rsidRPr="000B2BE6" w:rsidRDefault="00FB7F16" w:rsidP="00FB7F16">
      <w:pPr>
        <w:pStyle w:val="a0"/>
      </w:pPr>
      <w:r w:rsidRPr="000B2BE6">
        <w:t>ПО должно корректно проходить весь набор функциональных тестов;</w:t>
      </w:r>
    </w:p>
    <w:p w14:paraId="33224444" w14:textId="77777777" w:rsidR="00FB7F16" w:rsidRPr="000B2BE6" w:rsidRDefault="00FB7F16" w:rsidP="00FB7F16">
      <w:pPr>
        <w:pStyle w:val="a0"/>
      </w:pPr>
      <w:r w:rsidRPr="000B2BE6">
        <w:t>корректное функционирование заданных в ТЗ функций;</w:t>
      </w:r>
    </w:p>
    <w:p w14:paraId="44A1A2D2" w14:textId="77777777" w:rsidR="00FB7F16" w:rsidRPr="000B2BE6" w:rsidRDefault="00FB7F16" w:rsidP="00FB7F16">
      <w:pPr>
        <w:pStyle w:val="a0"/>
      </w:pPr>
      <w:r w:rsidRPr="000B2BE6">
        <w:t>возможность функционирования на ЭВМ с заданными системными требованиями;</w:t>
      </w:r>
    </w:p>
    <w:p w14:paraId="4C132D76" w14:textId="0DD0AD54" w:rsidR="00FB7F16" w:rsidRDefault="00FB7F16" w:rsidP="002F3A52">
      <w:pPr>
        <w:pStyle w:val="2"/>
        <w:keepNext w:val="0"/>
        <w:keepLines w:val="0"/>
        <w:numPr>
          <w:ilvl w:val="1"/>
          <w:numId w:val="18"/>
        </w:numPr>
        <w:tabs>
          <w:tab w:val="clear" w:pos="1560"/>
        </w:tabs>
        <w:spacing w:line="240" w:lineRule="auto"/>
        <w:contextualSpacing w:val="0"/>
        <w:textAlignment w:val="baseline"/>
        <w:rPr>
          <w:color w:val="000000"/>
        </w:rPr>
      </w:pPr>
      <w:r>
        <w:rPr>
          <w:color w:val="000000"/>
          <w:szCs w:val="24"/>
        </w:rPr>
        <w:t>Общие требования</w:t>
      </w:r>
    </w:p>
    <w:p w14:paraId="16C3F50A" w14:textId="77777777" w:rsidR="00FB7F16" w:rsidRDefault="00FB7F16" w:rsidP="00FB7F16">
      <w:pPr>
        <w:pStyle w:val="afc"/>
        <w:spacing w:before="240" w:beforeAutospacing="0" w:after="0" w:afterAutospacing="0" w:line="360" w:lineRule="auto"/>
        <w:ind w:firstLine="851"/>
        <w:jc w:val="both"/>
      </w:pPr>
      <w:r>
        <w:rPr>
          <w:color w:val="000000"/>
        </w:rPr>
        <w:t>Сдача-приемка осуществляется комиссией, в состав которой входят представители Заказчика и Исполнителя. По результатам приемки подписывается акт приемочной комиссии.</w:t>
      </w:r>
    </w:p>
    <w:p w14:paraId="2C99FEFC" w14:textId="678357F3" w:rsidR="00FB7F16" w:rsidRDefault="00FB7F16" w:rsidP="002F3A52">
      <w:pPr>
        <w:pStyle w:val="1"/>
        <w:numPr>
          <w:ilvl w:val="0"/>
          <w:numId w:val="18"/>
        </w:numPr>
      </w:pPr>
      <w:bookmarkStart w:id="18" w:name="_Toc179146752"/>
      <w:r w:rsidRPr="00FB7F16">
        <w:lastRenderedPageBreak/>
        <w:t>Требования к составу и содержанию работ по подготовке объекта автоматизации к вводу систмы в действие</w:t>
      </w:r>
      <w:bookmarkEnd w:id="18"/>
      <w:r>
        <w:t xml:space="preserve"> </w:t>
      </w:r>
    </w:p>
    <w:p w14:paraId="7E271A91" w14:textId="77777777" w:rsidR="00FB7F16" w:rsidRPr="00622499" w:rsidRDefault="00FB7F16" w:rsidP="00FB7F16">
      <w:pPr>
        <w:ind w:firstLine="360"/>
        <w:rPr>
          <w:rFonts w:eastAsia="MS Mincho" w:cs="Arial"/>
        </w:rPr>
      </w:pPr>
      <w:r w:rsidRPr="00622499">
        <w:rPr>
          <w:rFonts w:eastAsia="Times New Roman"/>
        </w:rPr>
        <w:t>Анализ требований – на этом этапе определяются требования к приложению, ее функциональность и основные возможности. Анализируются существующие аналоги и определяются их преимущества и недостатки.</w:t>
      </w:r>
    </w:p>
    <w:p w14:paraId="3D333100" w14:textId="77777777" w:rsidR="00FB7F16" w:rsidRPr="00622499" w:rsidRDefault="00FB7F16" w:rsidP="00FB7F16">
      <w:pPr>
        <w:rPr>
          <w:rFonts w:eastAsia="MS Mincho" w:cs="Arial"/>
        </w:rPr>
      </w:pPr>
      <w:r w:rsidRPr="00622499">
        <w:t>В настройку рабочего окружения входят определение языка программирования и IDE, необходимых библиотек;</w:t>
      </w:r>
    </w:p>
    <w:p w14:paraId="6FEB9E72" w14:textId="77777777" w:rsidR="00FB7F16" w:rsidRPr="00622499" w:rsidRDefault="00FB7F16" w:rsidP="00FB7F16">
      <w:pPr>
        <w:rPr>
          <w:rFonts w:eastAsia="MS Mincho" w:cs="Arial"/>
        </w:rPr>
      </w:pPr>
      <w:r w:rsidRPr="00622499">
        <w:rPr>
          <w:rFonts w:eastAsia="Times New Roman"/>
        </w:rPr>
        <w:t>Проектирование приложение – на этом этапе разрабатывается архитектура приложения, определяются интерфейс и основные элементы управления, проектируются основные функции приложения.</w:t>
      </w:r>
    </w:p>
    <w:p w14:paraId="3D2A6643" w14:textId="77777777" w:rsidR="00FB7F16" w:rsidRPr="00622499" w:rsidRDefault="00FB7F16" w:rsidP="00FB7F16">
      <w:pPr>
        <w:rPr>
          <w:rFonts w:eastAsia="MS Mincho" w:cs="Arial"/>
        </w:rPr>
      </w:pPr>
      <w:r w:rsidRPr="00622499">
        <w:rPr>
          <w:rFonts w:eastAsia="Times New Roman"/>
        </w:rPr>
        <w:t>Разработка приложение – на этом этапе создаются компоненты приложения.</w:t>
      </w:r>
    </w:p>
    <w:p w14:paraId="1EA1F315" w14:textId="77777777" w:rsidR="00FB7F16" w:rsidRPr="00622499" w:rsidRDefault="00FB7F16" w:rsidP="00FB7F16">
      <w:pPr>
        <w:rPr>
          <w:rFonts w:eastAsia="MS Mincho" w:cs="Arial"/>
        </w:rPr>
      </w:pPr>
      <w:r w:rsidRPr="00622499">
        <w:rPr>
          <w:rFonts w:eastAsia="Times New Roman"/>
        </w:rPr>
        <w:t>Тестирование и отладка – после завершения разработки проводится тестирование приложения на наличие ошибок и недоработок. В случае обнаружения ошибок их устраняют.</w:t>
      </w:r>
    </w:p>
    <w:p w14:paraId="45F71ED5" w14:textId="77777777" w:rsidR="00FB7F16" w:rsidRPr="00622499" w:rsidRDefault="00FB7F16" w:rsidP="00FB7F16">
      <w:pPr>
        <w:rPr>
          <w:rFonts w:eastAsia="MS Mincho" w:cs="Arial"/>
        </w:rPr>
      </w:pPr>
      <w:r w:rsidRPr="00622499">
        <w:rPr>
          <w:rFonts w:eastAsia="Times New Roman"/>
        </w:rPr>
        <w:t>Оптимизация и улучшение производительности – на этом этапе проводятся работы по оптимизации приложения для повышения ее производительности.</w:t>
      </w:r>
    </w:p>
    <w:p w14:paraId="7E428A4D" w14:textId="54C88B6F" w:rsidR="00FB7F16" w:rsidRPr="00FB7F16" w:rsidRDefault="00FB7F16" w:rsidP="00FB7F16"/>
    <w:p w14:paraId="41C47AD8" w14:textId="4EA8223E" w:rsidR="00FB7F16" w:rsidRDefault="00FB7F16" w:rsidP="002F3A52">
      <w:pPr>
        <w:pStyle w:val="1"/>
        <w:numPr>
          <w:ilvl w:val="0"/>
          <w:numId w:val="18"/>
        </w:numPr>
      </w:pPr>
      <w:bookmarkStart w:id="19" w:name="_Toc179146753"/>
      <w:r>
        <w:lastRenderedPageBreak/>
        <w:t>Требования к документированию</w:t>
      </w:r>
      <w:bookmarkEnd w:id="19"/>
    </w:p>
    <w:p w14:paraId="29A975C7" w14:textId="63C45BB4" w:rsidR="00FB7F16" w:rsidRDefault="00FB7F16" w:rsidP="00FB7F16">
      <w:r>
        <w:t>Для системы на различных стадиях создания должны быть выпущены следующие документы из числа предусмотренных в ГОСТ 34</w:t>
      </w:r>
      <w:r w:rsidRPr="00332AF2">
        <w:t>.</w:t>
      </w:r>
      <w:r>
        <w:t>201-89 приложения паззл «Собери изображение» приведены, ниже:</w:t>
      </w:r>
    </w:p>
    <w:p w14:paraId="65182DCE" w14:textId="77777777" w:rsidR="00FB7F16" w:rsidRDefault="00FB7F16" w:rsidP="00FB7F16">
      <w:pPr>
        <w:pStyle w:val="a0"/>
        <w:ind w:left="1571" w:hanging="360"/>
        <w:rPr>
          <w:rFonts w:cs="Times New Roman"/>
        </w:rPr>
      </w:pPr>
      <w:r>
        <w:rPr>
          <w:rFonts w:cs="Times New Roman"/>
        </w:rPr>
        <w:t>аналитическая записка;</w:t>
      </w:r>
    </w:p>
    <w:p w14:paraId="6BA221DB" w14:textId="77777777" w:rsidR="00FB7F16" w:rsidRDefault="00FB7F16" w:rsidP="00FB7F16">
      <w:pPr>
        <w:pStyle w:val="a0"/>
        <w:ind w:left="1571" w:hanging="360"/>
        <w:rPr>
          <w:rFonts w:cs="Times New Roman"/>
        </w:rPr>
      </w:pPr>
      <w:r w:rsidRPr="005C51AC">
        <w:rPr>
          <w:rFonts w:cs="Times New Roman"/>
        </w:rPr>
        <w:t>техническое задание;</w:t>
      </w:r>
    </w:p>
    <w:p w14:paraId="45F9CF96" w14:textId="77777777" w:rsidR="00FB7F16" w:rsidRDefault="00FB7F16" w:rsidP="00FB7F16">
      <w:pPr>
        <w:pStyle w:val="a0"/>
        <w:ind w:left="1571" w:hanging="360"/>
        <w:rPr>
          <w:rFonts w:cs="Times New Roman"/>
        </w:rPr>
      </w:pPr>
      <w:r>
        <w:rPr>
          <w:rFonts w:cs="Times New Roman"/>
        </w:rPr>
        <w:t>руководство пользователя;</w:t>
      </w:r>
    </w:p>
    <w:p w14:paraId="1B9D7F3E" w14:textId="77777777" w:rsidR="00FB7F16" w:rsidRDefault="00FB7F16" w:rsidP="00FB7F16">
      <w:pPr>
        <w:pStyle w:val="a0"/>
        <w:ind w:left="1571" w:hanging="360"/>
        <w:rPr>
          <w:rFonts w:cs="Times New Roman"/>
        </w:rPr>
      </w:pPr>
      <w:r>
        <w:rPr>
          <w:rFonts w:cs="Times New Roman"/>
        </w:rPr>
        <w:t>руководство программиста (оператора);</w:t>
      </w:r>
    </w:p>
    <w:p w14:paraId="04272786" w14:textId="77777777" w:rsidR="00FB7F16" w:rsidRDefault="00FB7F16" w:rsidP="00FB7F16">
      <w:pPr>
        <w:pStyle w:val="a0"/>
        <w:ind w:left="1571" w:hanging="360"/>
        <w:rPr>
          <w:rFonts w:cs="Times New Roman"/>
        </w:rPr>
      </w:pPr>
      <w:r>
        <w:rPr>
          <w:rFonts w:cs="Times New Roman"/>
        </w:rPr>
        <w:t>программа и методика испытания.</w:t>
      </w:r>
    </w:p>
    <w:bookmarkEnd w:id="17"/>
    <w:p w14:paraId="076FEF0A" w14:textId="158428BA" w:rsidR="00303DC8" w:rsidRPr="00DB3D8E" w:rsidRDefault="00303DC8" w:rsidP="00FB7F16">
      <w:pPr>
        <w:pStyle w:val="a0"/>
        <w:numPr>
          <w:ilvl w:val="0"/>
          <w:numId w:val="0"/>
        </w:numPr>
        <w:ind w:left="851"/>
      </w:pPr>
    </w:p>
    <w:sectPr w:rsidR="00303DC8" w:rsidRPr="00DB3D8E" w:rsidSect="00D2756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D5FFB" w14:textId="77777777" w:rsidR="008E78B3" w:rsidRDefault="008E78B3">
      <w:pPr>
        <w:spacing w:before="0" w:line="240" w:lineRule="auto"/>
      </w:pPr>
      <w:r>
        <w:separator/>
      </w:r>
    </w:p>
  </w:endnote>
  <w:endnote w:type="continuationSeparator" w:id="0">
    <w:p w14:paraId="467E56EE" w14:textId="77777777" w:rsidR="008E78B3" w:rsidRDefault="008E78B3">
      <w:pPr>
        <w:spacing w:before="0" w:line="240" w:lineRule="auto"/>
      </w:pPr>
      <w:r>
        <w:continuationSeparator/>
      </w:r>
    </w:p>
  </w:endnote>
  <w:endnote w:type="continuationNotice" w:id="1">
    <w:p w14:paraId="781114DE" w14:textId="77777777" w:rsidR="008E78B3" w:rsidRDefault="008E78B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4703B" w14:textId="77777777" w:rsidR="008E78B3" w:rsidRDefault="008E78B3" w:rsidP="00990EAC">
      <w:pPr>
        <w:spacing w:before="0" w:line="240" w:lineRule="auto"/>
      </w:pPr>
      <w:r>
        <w:separator/>
      </w:r>
    </w:p>
  </w:footnote>
  <w:footnote w:type="continuationSeparator" w:id="0">
    <w:p w14:paraId="77417A83" w14:textId="77777777" w:rsidR="008E78B3" w:rsidRDefault="008E78B3" w:rsidP="00990EAC">
      <w:pPr>
        <w:spacing w:before="0" w:line="240" w:lineRule="auto"/>
      </w:pPr>
      <w:r>
        <w:continuationSeparator/>
      </w:r>
    </w:p>
  </w:footnote>
  <w:footnote w:type="continuationNotice" w:id="1">
    <w:p w14:paraId="49D46D9E" w14:textId="77777777" w:rsidR="008E78B3" w:rsidRDefault="008E78B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2EBE8E6F" w:rsidR="00790C45" w:rsidRPr="00C17A21" w:rsidRDefault="00790C45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075E7B">
      <w:rPr>
        <w:rStyle w:val="af1"/>
        <w:noProof/>
      </w:rPr>
      <w:t>4</w:t>
    </w:r>
    <w:r w:rsidRPr="00C17A21">
      <w:rPr>
        <w:rStyle w:val="af1"/>
      </w:rPr>
      <w:fldChar w:fldCharType="end"/>
    </w:r>
  </w:p>
  <w:p w14:paraId="0AA9F560" w14:textId="77777777" w:rsidR="00790C45" w:rsidRPr="008E27BF" w:rsidRDefault="00790C45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C3F79AF"/>
    <w:multiLevelType w:val="multilevel"/>
    <w:tmpl w:val="E98C47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3FF0"/>
    <w:multiLevelType w:val="hybridMultilevel"/>
    <w:tmpl w:val="23303AC8"/>
    <w:lvl w:ilvl="0" w:tplc="2EE684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E684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52E95"/>
    <w:multiLevelType w:val="multilevel"/>
    <w:tmpl w:val="7D3CFFC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4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AD47E7A"/>
    <w:multiLevelType w:val="multilevel"/>
    <w:tmpl w:val="CF26766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2."/>
      <w:lvlJc w:val="left"/>
      <w:pPr>
        <w:ind w:left="576" w:hanging="576"/>
      </w:pPr>
      <w:rPr>
        <w:rFonts w:ascii="Times New Roman" w:eastAsiaTheme="majorEastAsia" w:hAnsi="Times New Roman"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7FA52EA"/>
    <w:multiLevelType w:val="hybridMultilevel"/>
    <w:tmpl w:val="350C9472"/>
    <w:lvl w:ilvl="0" w:tplc="2EE6842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8" w15:restartNumberingAfterBreak="0">
    <w:nsid w:val="2D5545E8"/>
    <w:multiLevelType w:val="hybridMultilevel"/>
    <w:tmpl w:val="3F32E53C"/>
    <w:lvl w:ilvl="0" w:tplc="2EE6842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DE6132C"/>
    <w:multiLevelType w:val="hybridMultilevel"/>
    <w:tmpl w:val="4A2850E4"/>
    <w:lvl w:ilvl="0" w:tplc="2EE6842E">
      <w:start w:val="1"/>
      <w:numFmt w:val="bullet"/>
      <w:lvlText w:val=""/>
      <w:lvlJc w:val="left"/>
      <w:pPr>
        <w:ind w:left="20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10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1" w15:restartNumberingAfterBreak="0">
    <w:nsid w:val="35E011AC"/>
    <w:multiLevelType w:val="multilevel"/>
    <w:tmpl w:val="33E2C8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2" w15:restartNumberingAfterBreak="0">
    <w:nsid w:val="367B3C30"/>
    <w:multiLevelType w:val="hybridMultilevel"/>
    <w:tmpl w:val="87EE22D2"/>
    <w:lvl w:ilvl="0" w:tplc="2EE6842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B50726E"/>
    <w:multiLevelType w:val="multilevel"/>
    <w:tmpl w:val="6ACA36B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4" w15:restartNumberingAfterBreak="0">
    <w:nsid w:val="52A42033"/>
    <w:multiLevelType w:val="hybridMultilevel"/>
    <w:tmpl w:val="E7AAE71C"/>
    <w:lvl w:ilvl="0" w:tplc="2EE6842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D805414"/>
    <w:multiLevelType w:val="multilevel"/>
    <w:tmpl w:val="AA9EE4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6" w15:restartNumberingAfterBreak="0">
    <w:nsid w:val="626500A8"/>
    <w:multiLevelType w:val="multilevel"/>
    <w:tmpl w:val="D75685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7" w15:restartNumberingAfterBreak="0">
    <w:nsid w:val="6AA04F74"/>
    <w:multiLevelType w:val="hybridMultilevel"/>
    <w:tmpl w:val="F50C92B0"/>
    <w:lvl w:ilvl="0" w:tplc="E09AF790">
      <w:start w:val="1"/>
      <w:numFmt w:val="bullet"/>
      <w:lvlText w:val=""/>
      <w:lvlJc w:val="left"/>
      <w:pPr>
        <w:ind w:left="12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91" w:hanging="360"/>
      </w:pPr>
    </w:lvl>
    <w:lvl w:ilvl="2" w:tplc="0419001B" w:tentative="1">
      <w:start w:val="1"/>
      <w:numFmt w:val="lowerRoman"/>
      <w:lvlText w:val="%3."/>
      <w:lvlJc w:val="right"/>
      <w:pPr>
        <w:ind w:left="2711" w:hanging="180"/>
      </w:pPr>
    </w:lvl>
    <w:lvl w:ilvl="3" w:tplc="0419000F" w:tentative="1">
      <w:start w:val="1"/>
      <w:numFmt w:val="decimal"/>
      <w:lvlText w:val="%4."/>
      <w:lvlJc w:val="left"/>
      <w:pPr>
        <w:ind w:left="3431" w:hanging="360"/>
      </w:pPr>
    </w:lvl>
    <w:lvl w:ilvl="4" w:tplc="04190019" w:tentative="1">
      <w:start w:val="1"/>
      <w:numFmt w:val="lowerLetter"/>
      <w:lvlText w:val="%5."/>
      <w:lvlJc w:val="left"/>
      <w:pPr>
        <w:ind w:left="4151" w:hanging="360"/>
      </w:pPr>
    </w:lvl>
    <w:lvl w:ilvl="5" w:tplc="0419001B" w:tentative="1">
      <w:start w:val="1"/>
      <w:numFmt w:val="lowerRoman"/>
      <w:lvlText w:val="%6."/>
      <w:lvlJc w:val="right"/>
      <w:pPr>
        <w:ind w:left="4871" w:hanging="180"/>
      </w:pPr>
    </w:lvl>
    <w:lvl w:ilvl="6" w:tplc="0419000F" w:tentative="1">
      <w:start w:val="1"/>
      <w:numFmt w:val="decimal"/>
      <w:lvlText w:val="%7."/>
      <w:lvlJc w:val="left"/>
      <w:pPr>
        <w:ind w:left="5591" w:hanging="360"/>
      </w:pPr>
    </w:lvl>
    <w:lvl w:ilvl="7" w:tplc="04190019" w:tentative="1">
      <w:start w:val="1"/>
      <w:numFmt w:val="lowerLetter"/>
      <w:lvlText w:val="%8."/>
      <w:lvlJc w:val="left"/>
      <w:pPr>
        <w:ind w:left="6311" w:hanging="360"/>
      </w:pPr>
    </w:lvl>
    <w:lvl w:ilvl="8" w:tplc="0419001B" w:tentative="1">
      <w:start w:val="1"/>
      <w:numFmt w:val="lowerRoman"/>
      <w:lvlText w:val="%9."/>
      <w:lvlJc w:val="right"/>
      <w:pPr>
        <w:ind w:left="7031" w:hanging="180"/>
      </w:pPr>
    </w:lvl>
  </w:abstractNum>
  <w:abstractNum w:abstractNumId="18" w15:restartNumberingAfterBreak="0">
    <w:nsid w:val="6F6C4183"/>
    <w:multiLevelType w:val="hybridMultilevel"/>
    <w:tmpl w:val="5658C286"/>
    <w:lvl w:ilvl="0" w:tplc="2EE6842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4"/>
  </w:num>
  <w:num w:numId="5">
    <w:abstractNumId w:val="5"/>
  </w:num>
  <w:num w:numId="6">
    <w:abstractNumId w:val="15"/>
  </w:num>
  <w:num w:numId="7">
    <w:abstractNumId w:val="11"/>
  </w:num>
  <w:num w:numId="8">
    <w:abstractNumId w:val="16"/>
  </w:num>
  <w:num w:numId="9">
    <w:abstractNumId w:val="14"/>
  </w:num>
  <w:num w:numId="10">
    <w:abstractNumId w:val="12"/>
  </w:num>
  <w:num w:numId="11">
    <w:abstractNumId w:val="6"/>
  </w:num>
  <w:num w:numId="12">
    <w:abstractNumId w:val="8"/>
  </w:num>
  <w:num w:numId="13">
    <w:abstractNumId w:val="13"/>
  </w:num>
  <w:num w:numId="14">
    <w:abstractNumId w:val="18"/>
  </w:num>
  <w:num w:numId="15">
    <w:abstractNumId w:val="2"/>
  </w:num>
  <w:num w:numId="16">
    <w:abstractNumId w:val="9"/>
  </w:num>
  <w:num w:numId="17">
    <w:abstractNumId w:val="1"/>
  </w:num>
  <w:num w:numId="18">
    <w:abstractNumId w:val="3"/>
  </w:num>
  <w:num w:numId="19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A26"/>
    <w:rsid w:val="00003D55"/>
    <w:rsid w:val="00030485"/>
    <w:rsid w:val="00035A26"/>
    <w:rsid w:val="0005745E"/>
    <w:rsid w:val="00075E7B"/>
    <w:rsid w:val="0008146F"/>
    <w:rsid w:val="000858E1"/>
    <w:rsid w:val="00094729"/>
    <w:rsid w:val="000B2BE6"/>
    <w:rsid w:val="000B673E"/>
    <w:rsid w:val="000C7DE5"/>
    <w:rsid w:val="000D2A80"/>
    <w:rsid w:val="000D38ED"/>
    <w:rsid w:val="000D7699"/>
    <w:rsid w:val="000E6490"/>
    <w:rsid w:val="000F4CFD"/>
    <w:rsid w:val="0013162A"/>
    <w:rsid w:val="00150617"/>
    <w:rsid w:val="00155A8D"/>
    <w:rsid w:val="00166218"/>
    <w:rsid w:val="00170A03"/>
    <w:rsid w:val="00183800"/>
    <w:rsid w:val="001859EA"/>
    <w:rsid w:val="0019044F"/>
    <w:rsid w:val="001A0FE1"/>
    <w:rsid w:val="001A50A1"/>
    <w:rsid w:val="001B794F"/>
    <w:rsid w:val="001C2E66"/>
    <w:rsid w:val="001F5E9C"/>
    <w:rsid w:val="00201509"/>
    <w:rsid w:val="002023AB"/>
    <w:rsid w:val="0023417A"/>
    <w:rsid w:val="002444FF"/>
    <w:rsid w:val="00244671"/>
    <w:rsid w:val="00247D69"/>
    <w:rsid w:val="00270C38"/>
    <w:rsid w:val="00292B29"/>
    <w:rsid w:val="00296BBF"/>
    <w:rsid w:val="002B04BA"/>
    <w:rsid w:val="002C1982"/>
    <w:rsid w:val="002D5ED0"/>
    <w:rsid w:val="002E00A7"/>
    <w:rsid w:val="002E28E9"/>
    <w:rsid w:val="002E2ED8"/>
    <w:rsid w:val="002F15DD"/>
    <w:rsid w:val="002F3A52"/>
    <w:rsid w:val="00303DC8"/>
    <w:rsid w:val="00311E97"/>
    <w:rsid w:val="00323F6E"/>
    <w:rsid w:val="003321BE"/>
    <w:rsid w:val="0033513A"/>
    <w:rsid w:val="00342964"/>
    <w:rsid w:val="00364D74"/>
    <w:rsid w:val="003711B3"/>
    <w:rsid w:val="00375510"/>
    <w:rsid w:val="00387E10"/>
    <w:rsid w:val="0039736C"/>
    <w:rsid w:val="003A4E95"/>
    <w:rsid w:val="003C2810"/>
    <w:rsid w:val="003E1A1B"/>
    <w:rsid w:val="003F2B3B"/>
    <w:rsid w:val="003F50B9"/>
    <w:rsid w:val="00412E47"/>
    <w:rsid w:val="004347A5"/>
    <w:rsid w:val="00445634"/>
    <w:rsid w:val="00447629"/>
    <w:rsid w:val="00451E07"/>
    <w:rsid w:val="004605D9"/>
    <w:rsid w:val="004677DC"/>
    <w:rsid w:val="00477484"/>
    <w:rsid w:val="0048416D"/>
    <w:rsid w:val="004C4840"/>
    <w:rsid w:val="004F17A4"/>
    <w:rsid w:val="004F2086"/>
    <w:rsid w:val="00512B60"/>
    <w:rsid w:val="00514790"/>
    <w:rsid w:val="00514894"/>
    <w:rsid w:val="005524E9"/>
    <w:rsid w:val="00557205"/>
    <w:rsid w:val="0056475B"/>
    <w:rsid w:val="0057389A"/>
    <w:rsid w:val="005A05D2"/>
    <w:rsid w:val="005A3A82"/>
    <w:rsid w:val="005E411A"/>
    <w:rsid w:val="005E7941"/>
    <w:rsid w:val="005F0877"/>
    <w:rsid w:val="005F0B98"/>
    <w:rsid w:val="006007E9"/>
    <w:rsid w:val="006030ED"/>
    <w:rsid w:val="00617068"/>
    <w:rsid w:val="00620630"/>
    <w:rsid w:val="006267F9"/>
    <w:rsid w:val="00631CE9"/>
    <w:rsid w:val="006324C6"/>
    <w:rsid w:val="00655C29"/>
    <w:rsid w:val="00684E99"/>
    <w:rsid w:val="006A3648"/>
    <w:rsid w:val="006C148C"/>
    <w:rsid w:val="006C59BF"/>
    <w:rsid w:val="006D46A3"/>
    <w:rsid w:val="00706D32"/>
    <w:rsid w:val="0071193D"/>
    <w:rsid w:val="00717B43"/>
    <w:rsid w:val="00733F03"/>
    <w:rsid w:val="00741EC2"/>
    <w:rsid w:val="007445A3"/>
    <w:rsid w:val="0074698C"/>
    <w:rsid w:val="007471A7"/>
    <w:rsid w:val="007576FF"/>
    <w:rsid w:val="0076093E"/>
    <w:rsid w:val="007661F7"/>
    <w:rsid w:val="00775FCB"/>
    <w:rsid w:val="0078763C"/>
    <w:rsid w:val="00790C45"/>
    <w:rsid w:val="007A0770"/>
    <w:rsid w:val="007A44EC"/>
    <w:rsid w:val="007B5718"/>
    <w:rsid w:val="007C2693"/>
    <w:rsid w:val="007C5DA6"/>
    <w:rsid w:val="007D18D6"/>
    <w:rsid w:val="007F6F16"/>
    <w:rsid w:val="00815163"/>
    <w:rsid w:val="00815197"/>
    <w:rsid w:val="00830EC9"/>
    <w:rsid w:val="00850F79"/>
    <w:rsid w:val="008613BE"/>
    <w:rsid w:val="00873C68"/>
    <w:rsid w:val="008821B6"/>
    <w:rsid w:val="00887461"/>
    <w:rsid w:val="008913CD"/>
    <w:rsid w:val="008961EF"/>
    <w:rsid w:val="008A7235"/>
    <w:rsid w:val="008B1742"/>
    <w:rsid w:val="008B3835"/>
    <w:rsid w:val="008B57AD"/>
    <w:rsid w:val="008B70BF"/>
    <w:rsid w:val="008C118E"/>
    <w:rsid w:val="008D417C"/>
    <w:rsid w:val="008D6356"/>
    <w:rsid w:val="008D6EB8"/>
    <w:rsid w:val="008E78B3"/>
    <w:rsid w:val="008F75D2"/>
    <w:rsid w:val="00907058"/>
    <w:rsid w:val="009078D1"/>
    <w:rsid w:val="0091039A"/>
    <w:rsid w:val="0092285C"/>
    <w:rsid w:val="00922A0E"/>
    <w:rsid w:val="00941637"/>
    <w:rsid w:val="00944557"/>
    <w:rsid w:val="00950955"/>
    <w:rsid w:val="0095453D"/>
    <w:rsid w:val="0098081B"/>
    <w:rsid w:val="0098708B"/>
    <w:rsid w:val="00990EAC"/>
    <w:rsid w:val="0099717C"/>
    <w:rsid w:val="00997825"/>
    <w:rsid w:val="009A1CB3"/>
    <w:rsid w:val="009A34C8"/>
    <w:rsid w:val="009A78AA"/>
    <w:rsid w:val="009C1E84"/>
    <w:rsid w:val="009C2712"/>
    <w:rsid w:val="009D6117"/>
    <w:rsid w:val="009F14E7"/>
    <w:rsid w:val="009F59D7"/>
    <w:rsid w:val="00A26122"/>
    <w:rsid w:val="00A33CA5"/>
    <w:rsid w:val="00A3550C"/>
    <w:rsid w:val="00A43971"/>
    <w:rsid w:val="00A43D43"/>
    <w:rsid w:val="00A447F2"/>
    <w:rsid w:val="00A631A3"/>
    <w:rsid w:val="00A6518F"/>
    <w:rsid w:val="00A7337B"/>
    <w:rsid w:val="00A7464D"/>
    <w:rsid w:val="00A85592"/>
    <w:rsid w:val="00A948C8"/>
    <w:rsid w:val="00AA724F"/>
    <w:rsid w:val="00AB047F"/>
    <w:rsid w:val="00AB465D"/>
    <w:rsid w:val="00AB4DD7"/>
    <w:rsid w:val="00AC53A7"/>
    <w:rsid w:val="00B37E6B"/>
    <w:rsid w:val="00B37F7B"/>
    <w:rsid w:val="00B60B76"/>
    <w:rsid w:val="00B63A5B"/>
    <w:rsid w:val="00B6451B"/>
    <w:rsid w:val="00B6663A"/>
    <w:rsid w:val="00B7174E"/>
    <w:rsid w:val="00BB41FD"/>
    <w:rsid w:val="00BB4342"/>
    <w:rsid w:val="00BC4310"/>
    <w:rsid w:val="00BD2B75"/>
    <w:rsid w:val="00BE39B8"/>
    <w:rsid w:val="00BF4B29"/>
    <w:rsid w:val="00C11E33"/>
    <w:rsid w:val="00C27581"/>
    <w:rsid w:val="00C44F52"/>
    <w:rsid w:val="00C54F79"/>
    <w:rsid w:val="00C8774D"/>
    <w:rsid w:val="00C90AD4"/>
    <w:rsid w:val="00C93C3A"/>
    <w:rsid w:val="00C96227"/>
    <w:rsid w:val="00C97CE5"/>
    <w:rsid w:val="00CA462A"/>
    <w:rsid w:val="00CA46E3"/>
    <w:rsid w:val="00CB211A"/>
    <w:rsid w:val="00CC7640"/>
    <w:rsid w:val="00CD1405"/>
    <w:rsid w:val="00CE3A3D"/>
    <w:rsid w:val="00D0476C"/>
    <w:rsid w:val="00D13B07"/>
    <w:rsid w:val="00D24A5D"/>
    <w:rsid w:val="00D2756B"/>
    <w:rsid w:val="00D3115C"/>
    <w:rsid w:val="00D31A36"/>
    <w:rsid w:val="00D31D7E"/>
    <w:rsid w:val="00D5695F"/>
    <w:rsid w:val="00D730CA"/>
    <w:rsid w:val="00DA33AC"/>
    <w:rsid w:val="00DA64D0"/>
    <w:rsid w:val="00DA6582"/>
    <w:rsid w:val="00DB3D8E"/>
    <w:rsid w:val="00DB67CB"/>
    <w:rsid w:val="00DC575A"/>
    <w:rsid w:val="00DE03C1"/>
    <w:rsid w:val="00DE18B5"/>
    <w:rsid w:val="00DF09F4"/>
    <w:rsid w:val="00E0593E"/>
    <w:rsid w:val="00E1341D"/>
    <w:rsid w:val="00E26720"/>
    <w:rsid w:val="00E4794F"/>
    <w:rsid w:val="00E63368"/>
    <w:rsid w:val="00E85CEA"/>
    <w:rsid w:val="00E97C53"/>
    <w:rsid w:val="00EA6493"/>
    <w:rsid w:val="00EA70F3"/>
    <w:rsid w:val="00EB0651"/>
    <w:rsid w:val="00EB1FC2"/>
    <w:rsid w:val="00EC1BB9"/>
    <w:rsid w:val="00ED7346"/>
    <w:rsid w:val="00EE3F43"/>
    <w:rsid w:val="00F20633"/>
    <w:rsid w:val="00F34EC4"/>
    <w:rsid w:val="00F374E5"/>
    <w:rsid w:val="00F76B03"/>
    <w:rsid w:val="00F76EBD"/>
    <w:rsid w:val="00F84AC0"/>
    <w:rsid w:val="00F84B99"/>
    <w:rsid w:val="00F8700A"/>
    <w:rsid w:val="00FA3223"/>
    <w:rsid w:val="00FA6956"/>
    <w:rsid w:val="00FB05EA"/>
    <w:rsid w:val="00FB7F16"/>
    <w:rsid w:val="00FD2680"/>
    <w:rsid w:val="00FE204B"/>
    <w:rsid w:val="00FF1C01"/>
    <w:rsid w:val="01E7506F"/>
    <w:rsid w:val="19572A64"/>
    <w:rsid w:val="2D88D7D2"/>
    <w:rsid w:val="4A6C43CD"/>
    <w:rsid w:val="5A8413E1"/>
    <w:rsid w:val="692F4828"/>
    <w:rsid w:val="702D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F27060E2-3005-4852-814B-17C28425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2758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39"/>
    <w:qFormat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9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9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FF1C0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unhideWhenUsed/>
    <w:rsid w:val="0033513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d">
    <w:name w:val="Strong"/>
    <w:basedOn w:val="a2"/>
    <w:uiPriority w:val="22"/>
    <w:qFormat/>
    <w:rsid w:val="00BF4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7794A3-2620-4795-86E8-1D65C6F2CC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708</TotalTime>
  <Pages>20</Pages>
  <Words>3370</Words>
  <Characters>19215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Илья Кононов</cp:lastModifiedBy>
  <cp:revision>9</cp:revision>
  <cp:lastPrinted>2019-07-22T21:48:00Z</cp:lastPrinted>
  <dcterms:created xsi:type="dcterms:W3CDTF">2024-11-03T13:41:00Z</dcterms:created>
  <dcterms:modified xsi:type="dcterms:W3CDTF">2024-11-04T12:58:00Z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